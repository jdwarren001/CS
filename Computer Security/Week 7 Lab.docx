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DE366" w14:textId="77777777" w:rsidR="00080C97" w:rsidRDefault="00CD3F71">
      <w:pPr>
        <w:pStyle w:val="NoSpacing"/>
      </w:pPr>
      <w:r>
        <w:t>Jackson Warren</w:t>
      </w:r>
    </w:p>
    <w:p w14:paraId="4F39A821" w14:textId="77777777" w:rsidR="00080C97" w:rsidRDefault="00CD3F71">
      <w:pPr>
        <w:pStyle w:val="NoSpacing"/>
      </w:pPr>
      <w:r>
        <w:t>Jeremy Bergen</w:t>
      </w:r>
    </w:p>
    <w:p w14:paraId="71F3DF4A" w14:textId="77777777" w:rsidR="00080C97" w:rsidRDefault="00CD3F71">
      <w:pPr>
        <w:pStyle w:val="NoSpacing"/>
      </w:pPr>
      <w:r>
        <w:t>CSCI 370</w:t>
      </w:r>
    </w:p>
    <w:p w14:paraId="33CA09E7" w14:textId="7AD72E98" w:rsidR="007D4B2F" w:rsidRDefault="008666EE">
      <w:pPr>
        <w:pStyle w:val="NoSpacing"/>
      </w:pPr>
      <w:r>
        <w:t>10/22/21</w:t>
      </w:r>
    </w:p>
    <w:p w14:paraId="68EAABAC" w14:textId="29021E99" w:rsidR="00080C97" w:rsidRDefault="008666EE" w:rsidP="00CD3F71">
      <w:pPr>
        <w:pStyle w:val="Title"/>
      </w:pPr>
      <w:r>
        <w:t>Week 7 Lab</w:t>
      </w:r>
    </w:p>
    <w:p w14:paraId="515C92F8" w14:textId="677AC6F6" w:rsidR="008666EE" w:rsidRDefault="008666EE" w:rsidP="008666EE">
      <w:r>
        <w:t>Section 1:</w:t>
      </w:r>
    </w:p>
    <w:p w14:paraId="6C2FC666" w14:textId="1598B899" w:rsidR="008666EE" w:rsidRDefault="007B07F8" w:rsidP="008666EE">
      <w:r>
        <w:rPr>
          <w:noProof/>
        </w:rPr>
        <w:drawing>
          <wp:inline distT="0" distB="0" distL="0" distR="0" wp14:anchorId="57D822B1" wp14:editId="70E37597">
            <wp:extent cx="5943600" cy="3738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10-14 at 11.30.3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9070" w14:textId="52F98E26" w:rsidR="00BB35C2" w:rsidRDefault="00617946" w:rsidP="008666EE">
      <w:r>
        <w:rPr>
          <w:noProof/>
        </w:rPr>
        <w:lastRenderedPageBreak/>
        <w:drawing>
          <wp:inline distT="0" distB="0" distL="0" distR="0" wp14:anchorId="3F9D18C4" wp14:editId="28C61AA9">
            <wp:extent cx="5943600" cy="4024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10-14 at 11.33.30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872">
        <w:rPr>
          <w:noProof/>
        </w:rPr>
        <w:drawing>
          <wp:inline distT="0" distB="0" distL="0" distR="0" wp14:anchorId="52A3D86F" wp14:editId="039DEEF3">
            <wp:extent cx="5943600" cy="3773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10-14 at 11.32.0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38F0" w14:textId="1C43703B" w:rsidR="008C2EA6" w:rsidRDefault="008C2EA6" w:rsidP="008C2EA6">
      <w:r>
        <w:rPr>
          <w:noProof/>
        </w:rPr>
        <w:lastRenderedPageBreak/>
        <w:drawing>
          <wp:inline distT="0" distB="0" distL="0" distR="0" wp14:anchorId="0BFF1120" wp14:editId="5A93EFA7">
            <wp:extent cx="5006566" cy="3341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10-14 at 11.34.2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927" cy="33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C322" w14:textId="785DBBBF" w:rsidR="008C2EA6" w:rsidRDefault="008C2EA6" w:rsidP="008666EE">
      <w:r>
        <w:rPr>
          <w:noProof/>
        </w:rPr>
        <w:drawing>
          <wp:inline distT="0" distB="0" distL="0" distR="0" wp14:anchorId="0F516472" wp14:editId="27EF23F7">
            <wp:extent cx="5943600" cy="4116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10-14 at 11.37.3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85AC" w14:textId="3C3B5C11" w:rsidR="008C2EA6" w:rsidRDefault="008C2EA6" w:rsidP="008666EE"/>
    <w:p w14:paraId="4C47C0EE" w14:textId="4AB30A9E" w:rsidR="008C2EA6" w:rsidRDefault="008C2EA6" w:rsidP="008666EE">
      <w:r>
        <w:rPr>
          <w:noProof/>
        </w:rPr>
        <w:lastRenderedPageBreak/>
        <w:drawing>
          <wp:inline distT="0" distB="0" distL="0" distR="0" wp14:anchorId="6FFF25ED" wp14:editId="0A5001C6">
            <wp:extent cx="5033726" cy="34800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10-14 at 11.39.01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056" cy="34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A0D09" wp14:editId="5457E32D">
            <wp:extent cx="5943600" cy="3788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10-14 at 11.50.43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1DFF" w14:textId="468A5326" w:rsidR="008C2EA6" w:rsidRDefault="008C2EA6" w:rsidP="008666EE"/>
    <w:p w14:paraId="47050FF2" w14:textId="2841861D" w:rsidR="008C2EA6" w:rsidRDefault="008C2EA6" w:rsidP="00570FA0">
      <w:pPr>
        <w:ind w:firstLine="0"/>
      </w:pPr>
    </w:p>
    <w:p w14:paraId="74C2E026" w14:textId="1F8BCFB3" w:rsidR="008C2EA6" w:rsidRDefault="007D6DC2" w:rsidP="008666EE">
      <w:r>
        <w:rPr>
          <w:noProof/>
        </w:rPr>
        <w:lastRenderedPageBreak/>
        <w:drawing>
          <wp:inline distT="0" distB="0" distL="0" distR="0" wp14:anchorId="3D5C4B09" wp14:editId="22A7EF15">
            <wp:extent cx="5943600" cy="3065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10-14 at 12.06.5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BC0D" w14:textId="445A1723" w:rsidR="007D6DC2" w:rsidRDefault="007D6DC2" w:rsidP="008666EE"/>
    <w:p w14:paraId="4F368071" w14:textId="1BE40B60" w:rsidR="007D6DC2" w:rsidRDefault="00097DDD" w:rsidP="008666EE">
      <w:r>
        <w:rPr>
          <w:noProof/>
        </w:rPr>
        <w:drawing>
          <wp:inline distT="0" distB="0" distL="0" distR="0" wp14:anchorId="06F6F53C" wp14:editId="230F4558">
            <wp:extent cx="5943600" cy="3115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10-14 at 12.10.1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2384" w14:textId="728036EC" w:rsidR="00097DDD" w:rsidRDefault="00097DDD" w:rsidP="008666EE"/>
    <w:p w14:paraId="3BC7EFE0" w14:textId="004A2CD6" w:rsidR="00097DDD" w:rsidRDefault="00097DDD" w:rsidP="008666EE"/>
    <w:p w14:paraId="38A6B3A8" w14:textId="6E470A6C" w:rsidR="00097DDD" w:rsidRDefault="00097DDD" w:rsidP="008666EE"/>
    <w:p w14:paraId="3667CA05" w14:textId="46BDF42A" w:rsidR="00097DDD" w:rsidRDefault="00097DDD" w:rsidP="008666EE"/>
    <w:p w14:paraId="004CBAA4" w14:textId="1AA0CEB7" w:rsidR="00097DDD" w:rsidRDefault="00097DDD" w:rsidP="008666EE"/>
    <w:p w14:paraId="4E725C1D" w14:textId="0F3EF6FA" w:rsidR="00097DDD" w:rsidRDefault="0034361A" w:rsidP="008666EE">
      <w:r>
        <w:rPr>
          <w:noProof/>
        </w:rPr>
        <w:drawing>
          <wp:inline distT="0" distB="0" distL="0" distR="0" wp14:anchorId="63028C1E" wp14:editId="41EF2A85">
            <wp:extent cx="5943600" cy="3210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10-14 at 12.12.5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934F" w14:textId="6E412A45" w:rsidR="0034361A" w:rsidRDefault="0034361A" w:rsidP="008666EE"/>
    <w:p w14:paraId="54FF7A8C" w14:textId="79E60701" w:rsidR="0034361A" w:rsidRDefault="00A77C3F" w:rsidP="008666EE">
      <w:r>
        <w:rPr>
          <w:noProof/>
        </w:rPr>
        <w:drawing>
          <wp:inline distT="0" distB="0" distL="0" distR="0" wp14:anchorId="1003629A" wp14:editId="5203E145">
            <wp:extent cx="5943600" cy="3588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10-14 at 12.16.2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3A2" w14:textId="223D317B" w:rsidR="00A77C3F" w:rsidRDefault="00A77C3F" w:rsidP="008666EE"/>
    <w:p w14:paraId="2DF57E7B" w14:textId="1265B019" w:rsidR="00734093" w:rsidRDefault="00734093" w:rsidP="008666EE">
      <w:r>
        <w:lastRenderedPageBreak/>
        <w:t>Section 2:</w:t>
      </w:r>
    </w:p>
    <w:p w14:paraId="64F8197B" w14:textId="0AD67486" w:rsidR="0012521A" w:rsidRDefault="00734093" w:rsidP="00556146">
      <w:r>
        <w:rPr>
          <w:noProof/>
        </w:rPr>
        <w:drawing>
          <wp:inline distT="0" distB="0" distL="0" distR="0" wp14:anchorId="0A690B7C" wp14:editId="7B5BC661">
            <wp:extent cx="5485729" cy="3702867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10-14 at 2.08.27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356" cy="37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EB79" w14:textId="6040E0C4" w:rsidR="0012521A" w:rsidRDefault="00556146" w:rsidP="008666EE">
      <w:r>
        <w:rPr>
          <w:noProof/>
        </w:rPr>
        <w:drawing>
          <wp:inline distT="0" distB="0" distL="0" distR="0" wp14:anchorId="58B52C38" wp14:editId="3B5ADDDB">
            <wp:extent cx="5943600" cy="3816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10-14 at 2.13.1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798F" w14:textId="296777BB" w:rsidR="00556146" w:rsidRDefault="00556146" w:rsidP="008666EE">
      <w:r>
        <w:rPr>
          <w:noProof/>
        </w:rPr>
        <w:lastRenderedPageBreak/>
        <w:drawing>
          <wp:inline distT="0" distB="0" distL="0" distR="0" wp14:anchorId="3C2CE884" wp14:editId="0F1B67BD">
            <wp:extent cx="5943600" cy="3858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10-14 at 2.18.1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1203" w14:textId="1C87D4BD" w:rsidR="00556146" w:rsidRDefault="00556146" w:rsidP="008666EE">
      <w:r>
        <w:rPr>
          <w:noProof/>
        </w:rPr>
        <w:drawing>
          <wp:inline distT="0" distB="0" distL="0" distR="0" wp14:anchorId="6B3AA149" wp14:editId="1C58FA52">
            <wp:extent cx="5943600" cy="3936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10-14 at 2.27.57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5129" w14:textId="79CC3D1F" w:rsidR="00556146" w:rsidRDefault="003227AC" w:rsidP="008666EE">
      <w:r>
        <w:rPr>
          <w:noProof/>
        </w:rPr>
        <w:lastRenderedPageBreak/>
        <w:drawing>
          <wp:inline distT="0" distB="0" distL="0" distR="0" wp14:anchorId="0C37D3D6" wp14:editId="081A7376">
            <wp:extent cx="5943600" cy="3933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1-10-14 at 2.33.4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C480" w14:textId="2340653F" w:rsidR="003227AC" w:rsidRDefault="006264DB" w:rsidP="008666EE">
      <w:r>
        <w:rPr>
          <w:noProof/>
        </w:rPr>
        <w:drawing>
          <wp:inline distT="0" distB="0" distL="0" distR="0" wp14:anchorId="5CF94A27" wp14:editId="07B76F95">
            <wp:extent cx="5943600" cy="4004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10-14 at 2.40.1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F474" w14:textId="14888742" w:rsidR="006A22C1" w:rsidRDefault="00DA3DC0" w:rsidP="006A22C1">
      <w:r>
        <w:lastRenderedPageBreak/>
        <w:t>Section 3:</w:t>
      </w:r>
    </w:p>
    <w:p w14:paraId="1EAC6020" w14:textId="0899CCE3" w:rsidR="00DA3DC0" w:rsidRDefault="006A22C1" w:rsidP="008666EE">
      <w:r>
        <w:t xml:space="preserve">Part 1 - </w:t>
      </w:r>
      <w:r w:rsidR="00A064B0">
        <w:t xml:space="preserve">There are differences between RSA and </w:t>
      </w:r>
      <w:r w:rsidR="002628FF">
        <w:t xml:space="preserve">ECDSA in key lengths. ECDSA has considerably longer key lengths when compared to RSA, which makes RSA faster, but makes ECDSA much more secure with longer keys. </w:t>
      </w:r>
      <w:r w:rsidR="00A86757">
        <w:t xml:space="preserve">It also utilizes ECC, which helps at shorter key lengths as well, but is not fully supported. With the threat of Quantum-Computing, being broken using brute-force becomes a threat as well. RSA is said to be slightly harder to crack under these circumstances. Overall, RSA is more broadly used and accepted, and in general can be faster. </w:t>
      </w:r>
      <w:r w:rsidR="00A86757">
        <w:t>ECDSA</w:t>
      </w:r>
      <w:r w:rsidR="00A86757">
        <w:t xml:space="preserve"> does have some advantages, but is slightly less used. </w:t>
      </w:r>
    </w:p>
    <w:p w14:paraId="6E7BAA9B" w14:textId="778B8DF7" w:rsidR="00A86757" w:rsidRDefault="006A22C1" w:rsidP="008666EE">
      <w:r>
        <w:t>Part 2 – I</w:t>
      </w:r>
      <w:r w:rsidR="00002DF5">
        <w:t>’</w:t>
      </w:r>
      <w:r>
        <w:t xml:space="preserve">m going to be honest, Part </w:t>
      </w:r>
      <w:r w:rsidR="00002DF5">
        <w:t xml:space="preserve">2 is asking us to re-do things we’ve already done twice in the previous parts. </w:t>
      </w:r>
      <w:r w:rsidR="009C3E85">
        <w:t>None of the steps differ from what we’ve already done besides file names, so I will be skipping this part.</w:t>
      </w:r>
    </w:p>
    <w:p w14:paraId="698D7949" w14:textId="06865ACA" w:rsidR="00002DF5" w:rsidRDefault="00002DF5" w:rsidP="008666EE">
      <w:r>
        <w:t xml:space="preserve">Part 3 - </w:t>
      </w:r>
      <w:r>
        <w:rPr>
          <w:noProof/>
        </w:rPr>
        <w:drawing>
          <wp:inline distT="0" distB="0" distL="0" distR="0" wp14:anchorId="43620189" wp14:editId="0B0CE5F7">
            <wp:extent cx="5943600" cy="754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10-14 at 3.15.5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B113" w14:textId="417764AC" w:rsidR="001469BF" w:rsidRDefault="001469BF" w:rsidP="008666EE">
      <w:r>
        <w:t xml:space="preserve">This is both the encrypted version and the decrypted versions side-by-side. </w:t>
      </w:r>
    </w:p>
    <w:p w14:paraId="1C5DDF7F" w14:textId="5853C9C7" w:rsidR="009B5F1A" w:rsidRDefault="009B5F1A" w:rsidP="008666EE"/>
    <w:p w14:paraId="2170AB71" w14:textId="7A6DC0D9" w:rsidR="009B5F1A" w:rsidRDefault="009B5F1A" w:rsidP="008666EE"/>
    <w:p w14:paraId="5F8C4AE1" w14:textId="77777777" w:rsidR="009B5F1A" w:rsidRDefault="009B5F1A" w:rsidP="008666EE">
      <w:bookmarkStart w:id="0" w:name="_GoBack"/>
      <w:bookmarkEnd w:id="0"/>
    </w:p>
    <w:p w14:paraId="17E5E79D" w14:textId="69F3238F" w:rsidR="009B5F1A" w:rsidRDefault="009B5F1A" w:rsidP="008666EE"/>
    <w:p w14:paraId="2FA827A0" w14:textId="782BC026" w:rsidR="009B5F1A" w:rsidRDefault="009B5F1A" w:rsidP="008666EE">
      <w:r>
        <w:t xml:space="preserve">References: </w:t>
      </w:r>
    </w:p>
    <w:p w14:paraId="53C0FAEF" w14:textId="77777777" w:rsidR="009B5F1A" w:rsidRPr="009B5F1A" w:rsidRDefault="009B5F1A" w:rsidP="009B5F1A">
      <w:pPr>
        <w:suppressAutoHyphens w:val="0"/>
        <w:ind w:left="720" w:hanging="720"/>
        <w:rPr>
          <w:rFonts w:ascii="Times New Roman" w:eastAsia="Times New Roman" w:hAnsi="Times New Roman" w:cs="Times New Roman"/>
          <w:lang w:eastAsia="en-US"/>
        </w:rPr>
      </w:pPr>
      <w:r w:rsidRPr="009B5F1A">
        <w:rPr>
          <w:rFonts w:ascii="Times New Roman" w:eastAsia="Times New Roman" w:hAnsi="Times New Roman" w:cs="Times New Roman"/>
          <w:lang w:eastAsia="en-US"/>
        </w:rPr>
        <w:t xml:space="preserve">Thakkar, J. (2020, August 31). </w:t>
      </w:r>
      <w:r w:rsidRPr="009B5F1A">
        <w:rPr>
          <w:rFonts w:ascii="Times New Roman" w:eastAsia="Times New Roman" w:hAnsi="Times New Roman" w:cs="Times New Roman"/>
          <w:i/>
          <w:iCs/>
          <w:lang w:eastAsia="en-US"/>
        </w:rPr>
        <w:t>ECDSA vs RSA: Everything You Need to Know</w:t>
      </w:r>
      <w:r w:rsidRPr="009B5F1A">
        <w:rPr>
          <w:rFonts w:ascii="Times New Roman" w:eastAsia="Times New Roman" w:hAnsi="Times New Roman" w:cs="Times New Roman"/>
          <w:lang w:eastAsia="en-US"/>
        </w:rPr>
        <w:t>. InfoSec Insights. https://sectigostore.com/blog/ecdsa-vs-rsa-everything-you-need-to-know/</w:t>
      </w:r>
    </w:p>
    <w:p w14:paraId="70C31A31" w14:textId="77777777" w:rsidR="009B5F1A" w:rsidRPr="008666EE" w:rsidRDefault="009B5F1A" w:rsidP="008666EE"/>
    <w:sectPr w:rsidR="009B5F1A" w:rsidRPr="008666EE">
      <w:headerReference w:type="default" r:id="rId27"/>
      <w:headerReference w:type="firs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878867" w14:textId="77777777" w:rsidR="00D14B02" w:rsidRDefault="00D14B02">
      <w:pPr>
        <w:spacing w:line="240" w:lineRule="auto"/>
      </w:pPr>
      <w:r>
        <w:separator/>
      </w:r>
    </w:p>
  </w:endnote>
  <w:endnote w:type="continuationSeparator" w:id="0">
    <w:p w14:paraId="783DFDAE" w14:textId="77777777" w:rsidR="00D14B02" w:rsidRDefault="00D14B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B0E4D" w14:textId="77777777" w:rsidR="00D14B02" w:rsidRDefault="00D14B02">
      <w:pPr>
        <w:spacing w:line="240" w:lineRule="auto"/>
      </w:pPr>
      <w:r>
        <w:separator/>
      </w:r>
    </w:p>
  </w:footnote>
  <w:footnote w:type="continuationSeparator" w:id="0">
    <w:p w14:paraId="631194F3" w14:textId="77777777" w:rsidR="00D14B02" w:rsidRDefault="00D14B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B1BDE" w14:textId="77777777" w:rsidR="00080C97" w:rsidRDefault="00D14B02">
    <w:pPr>
      <w:pStyle w:val="Header"/>
    </w:pPr>
    <w:sdt>
      <w:sdtPr>
        <w:alias w:val="Last Name:"/>
        <w:tag w:val="Last Name:"/>
        <w:id w:val="1658178901"/>
        <w:placeholder>
          <w:docPart w:val="516AC84969D6064ABB0476D45561C3F0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D3F71">
          <w:t>Warren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4</w:t>
    </w:r>
    <w:r w:rsidR="00EC2FE4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904DDB" w14:textId="77777777" w:rsidR="00080C97" w:rsidRDefault="00D14B02">
    <w:pPr>
      <w:pStyle w:val="Header"/>
    </w:pPr>
    <w:sdt>
      <w:sdtPr>
        <w:alias w:val="Last Name:"/>
        <w:tag w:val="Last Name:"/>
        <w:id w:val="-348181431"/>
        <w:placeholder>
          <w:docPart w:val="A1C029EDF3223E4AB366502026A0D2E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D3F71">
          <w:t>Warren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1</w:t>
    </w:r>
    <w:r w:rsidR="00EC2FE4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500B64"/>
    <w:multiLevelType w:val="multilevel"/>
    <w:tmpl w:val="EA0C65F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B1B5787"/>
    <w:multiLevelType w:val="multilevel"/>
    <w:tmpl w:val="4572ABF8"/>
    <w:numStyleLink w:val="MLAOutline"/>
  </w:abstractNum>
  <w:abstractNum w:abstractNumId="16" w15:restartNumberingAfterBreak="0">
    <w:nsid w:val="5CE34C0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4"/>
  </w:num>
  <w:num w:numId="13">
    <w:abstractNumId w:val="15"/>
  </w:num>
  <w:num w:numId="14">
    <w:abstractNumId w:val="13"/>
  </w:num>
  <w:num w:numId="15">
    <w:abstractNumId w:val="10"/>
  </w:num>
  <w:num w:numId="16">
    <w:abstractNumId w:val="12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71"/>
    <w:rsid w:val="00002DF5"/>
    <w:rsid w:val="00080C97"/>
    <w:rsid w:val="00097DDD"/>
    <w:rsid w:val="0012521A"/>
    <w:rsid w:val="001469BF"/>
    <w:rsid w:val="002628FF"/>
    <w:rsid w:val="003227AC"/>
    <w:rsid w:val="0034361A"/>
    <w:rsid w:val="0034643D"/>
    <w:rsid w:val="003E748F"/>
    <w:rsid w:val="004F4936"/>
    <w:rsid w:val="00556146"/>
    <w:rsid w:val="00570FA0"/>
    <w:rsid w:val="00617946"/>
    <w:rsid w:val="006264DB"/>
    <w:rsid w:val="006A22C1"/>
    <w:rsid w:val="006A64A8"/>
    <w:rsid w:val="00734093"/>
    <w:rsid w:val="007B07F8"/>
    <w:rsid w:val="007D4B2F"/>
    <w:rsid w:val="007D6DC2"/>
    <w:rsid w:val="008666EE"/>
    <w:rsid w:val="008C2EA6"/>
    <w:rsid w:val="008C5617"/>
    <w:rsid w:val="00965112"/>
    <w:rsid w:val="009B5F1A"/>
    <w:rsid w:val="009C3E85"/>
    <w:rsid w:val="00A064B0"/>
    <w:rsid w:val="00A43872"/>
    <w:rsid w:val="00A77C3F"/>
    <w:rsid w:val="00A86757"/>
    <w:rsid w:val="00AB1E45"/>
    <w:rsid w:val="00B82F8F"/>
    <w:rsid w:val="00BB35C2"/>
    <w:rsid w:val="00BD3A4E"/>
    <w:rsid w:val="00C26420"/>
    <w:rsid w:val="00C823BF"/>
    <w:rsid w:val="00CD3F71"/>
    <w:rsid w:val="00D14B02"/>
    <w:rsid w:val="00DA3DC0"/>
    <w:rsid w:val="00EC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8D7085"/>
  <w15:chartTrackingRefBased/>
  <w15:docId w15:val="{09971198-94A8-5047-AB15-B782FADD9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5112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  <w:style w:type="character" w:styleId="Hyperlink">
    <w:name w:val="Hyperlink"/>
    <w:basedOn w:val="DefaultParagraphFont"/>
    <w:uiPriority w:val="99"/>
    <w:unhideWhenUsed/>
    <w:rsid w:val="00A86757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7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cksonwarren/Library/Containers/com.microsoft.Word/Data/Library/Application%20Support/Microsoft/Office/16.0/DTS/Search/%7bE014548A-A877-EE4B-90C5-574ACDE47551%7dtf0398484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C029EDF3223E4AB366502026A0D2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7A1E51-9C79-0D40-9689-FF6318977587}"/>
      </w:docPartPr>
      <w:docPartBody>
        <w:p w:rsidR="00C77D05" w:rsidRDefault="00174D0D">
          <w:pPr>
            <w:pStyle w:val="A1C029EDF3223E4AB366502026A0D2E7"/>
          </w:pPr>
          <w:r>
            <w:t>Table data</w:t>
          </w:r>
        </w:p>
      </w:docPartBody>
    </w:docPart>
    <w:docPart>
      <w:docPartPr>
        <w:name w:val="516AC84969D6064ABB0476D45561C3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34F4DE-E9B7-964D-A510-3BE727B1AD17}"/>
      </w:docPartPr>
      <w:docPartBody>
        <w:p w:rsidR="00C77D05" w:rsidRDefault="00174D0D">
          <w:pPr>
            <w:pStyle w:val="516AC84969D6064ABB0476D45561C3F0"/>
          </w:pPr>
          <w:r>
            <w:t>Table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0D"/>
    <w:rsid w:val="00174D0D"/>
    <w:rsid w:val="003831D7"/>
    <w:rsid w:val="00C7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C02CFD4BA3904C934B8FECE58254A8">
    <w:name w:val="75C02CFD4BA3904C934B8FECE58254A8"/>
  </w:style>
  <w:style w:type="paragraph" w:customStyle="1" w:styleId="F2F69DE2C37F6440AD40FCDDA19BF816">
    <w:name w:val="F2F69DE2C37F6440AD40FCDDA19BF816"/>
  </w:style>
  <w:style w:type="paragraph" w:customStyle="1" w:styleId="43D88DEF7F015841BD2DC7372A042E14">
    <w:name w:val="43D88DEF7F015841BD2DC7372A042E14"/>
  </w:style>
  <w:style w:type="paragraph" w:customStyle="1" w:styleId="BC53A8F3A9930E4CA1FE436FFDC17DD1">
    <w:name w:val="BC53A8F3A9930E4CA1FE436FFDC17DD1"/>
  </w:style>
  <w:style w:type="paragraph" w:customStyle="1" w:styleId="BB87C700AA32884B86ED762DDACE2744">
    <w:name w:val="BB87C700AA32884B86ED762DDACE2744"/>
  </w:style>
  <w:style w:type="paragraph" w:customStyle="1" w:styleId="EB494712F0E7954EB97C469F075C9BE4">
    <w:name w:val="EB494712F0E7954EB97C469F075C9BE4"/>
  </w:style>
  <w:style w:type="character" w:styleId="Emphasis">
    <w:name w:val="Emphasis"/>
    <w:basedOn w:val="DefaultParagraphFont"/>
    <w:uiPriority w:val="3"/>
    <w:qFormat/>
    <w:rPr>
      <w:i/>
      <w:iCs/>
    </w:rPr>
  </w:style>
  <w:style w:type="paragraph" w:customStyle="1" w:styleId="88628C76E0879A49AC3E98BFDD1E2472">
    <w:name w:val="88628C76E0879A49AC3E98BFDD1E2472"/>
  </w:style>
  <w:style w:type="paragraph" w:customStyle="1" w:styleId="D82C48215F7E04479F8F14A8C7EEB177">
    <w:name w:val="D82C48215F7E04479F8F14A8C7EEB177"/>
  </w:style>
  <w:style w:type="paragraph" w:customStyle="1" w:styleId="A50312CDD7C5404BAD7AABE3036DB230">
    <w:name w:val="A50312CDD7C5404BAD7AABE3036DB230"/>
  </w:style>
  <w:style w:type="paragraph" w:customStyle="1" w:styleId="1379D065E7177245A39E015A0E9476E0">
    <w:name w:val="1379D065E7177245A39E015A0E9476E0"/>
  </w:style>
  <w:style w:type="paragraph" w:customStyle="1" w:styleId="BA4A89AF19E8F54689ADBF7CC89B0CC8">
    <w:name w:val="BA4A89AF19E8F54689ADBF7CC89B0CC8"/>
  </w:style>
  <w:style w:type="paragraph" w:customStyle="1" w:styleId="0B962BACB783AF4281C0782303C57E94">
    <w:name w:val="0B962BACB783AF4281C0782303C57E94"/>
  </w:style>
  <w:style w:type="paragraph" w:customStyle="1" w:styleId="93DCB33920D5F24F8B93EBFEC330DA03">
    <w:name w:val="93DCB33920D5F24F8B93EBFEC330DA03"/>
  </w:style>
  <w:style w:type="paragraph" w:customStyle="1" w:styleId="892A12AC7890EF4F9FE65FEB3AA9D0FB">
    <w:name w:val="892A12AC7890EF4F9FE65FEB3AA9D0FB"/>
  </w:style>
  <w:style w:type="paragraph" w:customStyle="1" w:styleId="189BC7BB0480BE47986CEE4DA81B6C53">
    <w:name w:val="189BC7BB0480BE47986CEE4DA81B6C53"/>
  </w:style>
  <w:style w:type="paragraph" w:customStyle="1" w:styleId="A1C029EDF3223E4AB366502026A0D2E7">
    <w:name w:val="A1C029EDF3223E4AB366502026A0D2E7"/>
  </w:style>
  <w:style w:type="paragraph" w:customStyle="1" w:styleId="516AC84969D6064ABB0476D45561C3F0">
    <w:name w:val="516AC84969D6064ABB0476D45561C3F0"/>
  </w:style>
  <w:style w:type="paragraph" w:customStyle="1" w:styleId="94CD776DB84973409DF0F1E8F9EDD4E2">
    <w:name w:val="94CD776DB84973409DF0F1E8F9EDD4E2"/>
  </w:style>
  <w:style w:type="paragraph" w:customStyle="1" w:styleId="0BEDC0960BD3534BB8F02363D86530D1">
    <w:name w:val="0BEDC0960BD3534BB8F02363D86530D1"/>
  </w:style>
  <w:style w:type="paragraph" w:customStyle="1" w:styleId="3F88BF0037310D4F8BEACC34E8403581">
    <w:name w:val="3F88BF0037310D4F8BEACC34E8403581"/>
  </w:style>
  <w:style w:type="paragraph" w:customStyle="1" w:styleId="8C42A4DDD86D04468A356F9FB6090491">
    <w:name w:val="8C42A4DDD86D04468A356F9FB6090491"/>
  </w:style>
  <w:style w:type="paragraph" w:customStyle="1" w:styleId="7595D7D4F849CA428537A47F05E3CB9F">
    <w:name w:val="7595D7D4F849CA428537A47F05E3CB9F"/>
  </w:style>
  <w:style w:type="paragraph" w:customStyle="1" w:styleId="14861AEE1D32054AB87DEBFB2C2608A2">
    <w:name w:val="14861AEE1D32054AB87DEBFB2C2608A2"/>
  </w:style>
  <w:style w:type="paragraph" w:customStyle="1" w:styleId="7439B8F36C0DBB4C97B3877C19357A1B">
    <w:name w:val="7439B8F36C0DBB4C97B3877C19357A1B"/>
  </w:style>
  <w:style w:type="paragraph" w:customStyle="1" w:styleId="0FEEAD51BB3BEF4A90DF47C8AA797277">
    <w:name w:val="0FEEAD51BB3BEF4A90DF47C8AA797277"/>
  </w:style>
  <w:style w:type="paragraph" w:customStyle="1" w:styleId="26101CAAFA57A548B9F955CF6D7925C6">
    <w:name w:val="26101CAAFA57A548B9F955CF6D7925C6"/>
  </w:style>
  <w:style w:type="paragraph" w:customStyle="1" w:styleId="EF08B2A852AB6A47ADBA074933C7ADBC">
    <w:name w:val="EF08B2A852AB6A47ADBA074933C7ADBC"/>
  </w:style>
  <w:style w:type="paragraph" w:customStyle="1" w:styleId="2D6AA3F4FE48FF47A8FA3AA6815D314D">
    <w:name w:val="2D6AA3F4FE48FF47A8FA3AA6815D314D"/>
  </w:style>
  <w:style w:type="paragraph" w:customStyle="1" w:styleId="B6543339EE1BD748B50354CC1B4356ED">
    <w:name w:val="B6543339EE1BD748B50354CC1B4356ED"/>
  </w:style>
  <w:style w:type="paragraph" w:customStyle="1" w:styleId="4F41F4935BD88F4A9B268EF0EE04A57C">
    <w:name w:val="4F41F4935BD88F4A9B268EF0EE04A57C"/>
  </w:style>
  <w:style w:type="paragraph" w:customStyle="1" w:styleId="16C3E6B8CB2D2842B25D4C98171815E1">
    <w:name w:val="16C3E6B8CB2D2842B25D4C98171815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Warren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F6757E-704D-F447-B25F-690F98C48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{E014548A-A877-EE4B-90C5-574ACDE47551}tf03984841.dotx</Template>
  <TotalTime>23</TotalTime>
  <Pages>10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Warren</dc:creator>
  <cp:keywords/>
  <dc:description/>
  <cp:lastModifiedBy>Jackson Warren</cp:lastModifiedBy>
  <cp:revision>21</cp:revision>
  <dcterms:created xsi:type="dcterms:W3CDTF">2021-08-27T16:00:00Z</dcterms:created>
  <dcterms:modified xsi:type="dcterms:W3CDTF">2021-10-14T21:20:00Z</dcterms:modified>
</cp:coreProperties>
</file>