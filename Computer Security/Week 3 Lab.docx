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2A0622" w14:textId="77777777" w:rsidR="00080C97" w:rsidRDefault="00CD3F71">
      <w:pPr>
        <w:pStyle w:val="NoSpacing"/>
      </w:pPr>
      <w:r>
        <w:t>Jackson Warren</w:t>
      </w:r>
    </w:p>
    <w:p w14:paraId="633A1BFE" w14:textId="77777777" w:rsidR="00080C97" w:rsidRDefault="00CD3F71">
      <w:pPr>
        <w:pStyle w:val="NoSpacing"/>
      </w:pPr>
      <w:r>
        <w:t>Jeremy Bergen</w:t>
      </w:r>
    </w:p>
    <w:p w14:paraId="4750D0B7" w14:textId="77777777" w:rsidR="00080C97" w:rsidRDefault="00CD3F71">
      <w:pPr>
        <w:pStyle w:val="NoSpacing"/>
      </w:pPr>
      <w:r>
        <w:t>CSCI 370</w:t>
      </w:r>
    </w:p>
    <w:p w14:paraId="0263D679" w14:textId="0F41BB01" w:rsidR="007D4B2F" w:rsidRDefault="009C7EA4">
      <w:pPr>
        <w:pStyle w:val="NoSpacing"/>
      </w:pPr>
      <w:r>
        <w:t>9/17/21</w:t>
      </w:r>
    </w:p>
    <w:p w14:paraId="4B279934" w14:textId="5E1E448F" w:rsidR="00080C97" w:rsidRDefault="009C7EA4" w:rsidP="00CD3F71">
      <w:pPr>
        <w:pStyle w:val="Title"/>
      </w:pPr>
      <w:r>
        <w:t>Week 3 Lab</w:t>
      </w:r>
    </w:p>
    <w:p w14:paraId="370C1E41" w14:textId="7A895241" w:rsidR="009D7E88" w:rsidRDefault="009C7EA4" w:rsidP="009C7EA4">
      <w:pPr>
        <w:pStyle w:val="ListParagraph"/>
        <w:numPr>
          <w:ilvl w:val="0"/>
          <w:numId w:val="18"/>
        </w:numPr>
      </w:pPr>
      <w:r>
        <w:t xml:space="preserve">For file structure here, </w:t>
      </w:r>
      <w:r w:rsidR="00C74A4F">
        <w:t xml:space="preserve">each </w:t>
      </w:r>
      <w:r w:rsidR="009D7E88">
        <w:t>class</w:t>
      </w:r>
      <w:r w:rsidR="00C74A4F">
        <w:t xml:space="preserve"> has a</w:t>
      </w:r>
      <w:r w:rsidR="009D7E88">
        <w:t xml:space="preserve"> folder based on topic</w:t>
      </w:r>
      <w:r w:rsidR="00C74A4F">
        <w:t xml:space="preserve"> (Security, Programming, and </w:t>
      </w:r>
      <w:r w:rsidR="00431114">
        <w:t>Networking)</w:t>
      </w:r>
      <w:r w:rsidR="009D7E88">
        <w:t>. Then</w:t>
      </w:r>
      <w:r w:rsidR="00C74A4F">
        <w:t>,</w:t>
      </w:r>
      <w:r w:rsidR="009D7E88">
        <w:t xml:space="preserve"> by specific class section</w:t>
      </w:r>
      <w:r w:rsidR="00431114">
        <w:t xml:space="preserve"> (SEC101 and SEC202)</w:t>
      </w:r>
      <w:r w:rsidR="009D7E88">
        <w:t xml:space="preserve">. Logic was organization based on little clutter on the main screen, then narrowing based off topic to get to the right folders. </w:t>
      </w:r>
    </w:p>
    <w:p w14:paraId="01258DF7" w14:textId="59579AC6" w:rsidR="002402F7" w:rsidRDefault="002402F7" w:rsidP="002402F7">
      <w:pPr>
        <w:pStyle w:val="ListParagraph"/>
        <w:numPr>
          <w:ilvl w:val="0"/>
          <w:numId w:val="19"/>
        </w:numPr>
      </w:pPr>
      <w:r>
        <w:t>Networks</w:t>
      </w:r>
    </w:p>
    <w:p w14:paraId="10D9840F" w14:textId="529542D9" w:rsidR="002402F7" w:rsidRDefault="002402F7" w:rsidP="002402F7">
      <w:pPr>
        <w:pStyle w:val="ListParagraph"/>
        <w:numPr>
          <w:ilvl w:val="1"/>
          <w:numId w:val="19"/>
        </w:numPr>
      </w:pPr>
      <w:r>
        <w:t>NET101</w:t>
      </w:r>
    </w:p>
    <w:p w14:paraId="433264E2" w14:textId="7D8EB755" w:rsidR="00CA3584" w:rsidRDefault="00CA3584" w:rsidP="00CA3584">
      <w:pPr>
        <w:pStyle w:val="ListParagraph"/>
        <w:numPr>
          <w:ilvl w:val="2"/>
          <w:numId w:val="19"/>
        </w:numPr>
      </w:pPr>
      <w:r>
        <w:t>Assignments</w:t>
      </w:r>
    </w:p>
    <w:p w14:paraId="00F4BA42" w14:textId="21575709" w:rsidR="00CA3584" w:rsidRDefault="00CA3584" w:rsidP="00CA3584">
      <w:pPr>
        <w:pStyle w:val="ListParagraph"/>
        <w:numPr>
          <w:ilvl w:val="2"/>
          <w:numId w:val="19"/>
        </w:numPr>
      </w:pPr>
      <w:proofErr w:type="spellStart"/>
      <w:r>
        <w:t>FacultyNotes</w:t>
      </w:r>
      <w:proofErr w:type="spellEnd"/>
    </w:p>
    <w:p w14:paraId="2EB2B6A8" w14:textId="5597CA6A" w:rsidR="00CA3584" w:rsidRDefault="00CA3584" w:rsidP="00CA3584">
      <w:pPr>
        <w:pStyle w:val="ListParagraph"/>
        <w:numPr>
          <w:ilvl w:val="2"/>
          <w:numId w:val="19"/>
        </w:numPr>
      </w:pPr>
      <w:proofErr w:type="spellStart"/>
      <w:r>
        <w:t>LectureNotes</w:t>
      </w:r>
      <w:proofErr w:type="spellEnd"/>
    </w:p>
    <w:p w14:paraId="7A6D39D0" w14:textId="40836851" w:rsidR="002402F7" w:rsidRDefault="002402F7" w:rsidP="002402F7">
      <w:pPr>
        <w:pStyle w:val="ListParagraph"/>
        <w:numPr>
          <w:ilvl w:val="1"/>
          <w:numId w:val="19"/>
        </w:numPr>
      </w:pPr>
      <w:r>
        <w:t>NET202</w:t>
      </w:r>
    </w:p>
    <w:p w14:paraId="6A492369" w14:textId="77777777" w:rsidR="00CA3584" w:rsidRDefault="00CA3584" w:rsidP="00CA3584">
      <w:pPr>
        <w:pStyle w:val="ListParagraph"/>
        <w:numPr>
          <w:ilvl w:val="2"/>
          <w:numId w:val="19"/>
        </w:numPr>
      </w:pPr>
      <w:r>
        <w:t>Assignments</w:t>
      </w:r>
    </w:p>
    <w:p w14:paraId="12E058D3" w14:textId="77777777" w:rsidR="00CA3584" w:rsidRDefault="00CA3584" w:rsidP="00CA3584">
      <w:pPr>
        <w:pStyle w:val="ListParagraph"/>
        <w:numPr>
          <w:ilvl w:val="2"/>
          <w:numId w:val="19"/>
        </w:numPr>
      </w:pPr>
      <w:proofErr w:type="spellStart"/>
      <w:r>
        <w:t>FacultyNotes</w:t>
      </w:r>
      <w:proofErr w:type="spellEnd"/>
    </w:p>
    <w:p w14:paraId="0C45BBFA" w14:textId="03044520" w:rsidR="00CA3584" w:rsidRDefault="00CA3584" w:rsidP="00CA3584">
      <w:pPr>
        <w:pStyle w:val="ListParagraph"/>
        <w:numPr>
          <w:ilvl w:val="2"/>
          <w:numId w:val="19"/>
        </w:numPr>
      </w:pPr>
      <w:proofErr w:type="spellStart"/>
      <w:r>
        <w:t>LectureNotes</w:t>
      </w:r>
      <w:proofErr w:type="spellEnd"/>
    </w:p>
    <w:p w14:paraId="20043C68" w14:textId="6F7ADC00" w:rsidR="002402F7" w:rsidRDefault="002402F7" w:rsidP="002402F7">
      <w:pPr>
        <w:pStyle w:val="ListParagraph"/>
        <w:numPr>
          <w:ilvl w:val="0"/>
          <w:numId w:val="19"/>
        </w:numPr>
      </w:pPr>
      <w:r>
        <w:t>Security</w:t>
      </w:r>
    </w:p>
    <w:p w14:paraId="5756E4B5" w14:textId="3D9F5D81" w:rsidR="002402F7" w:rsidRDefault="002402F7" w:rsidP="002402F7">
      <w:pPr>
        <w:pStyle w:val="ListParagraph"/>
        <w:numPr>
          <w:ilvl w:val="1"/>
          <w:numId w:val="19"/>
        </w:numPr>
      </w:pPr>
      <w:r>
        <w:t>SEC101</w:t>
      </w:r>
    </w:p>
    <w:p w14:paraId="2A727AAF" w14:textId="77777777" w:rsidR="00CA3584" w:rsidRDefault="00CA3584" w:rsidP="00CA3584">
      <w:pPr>
        <w:pStyle w:val="ListParagraph"/>
        <w:numPr>
          <w:ilvl w:val="2"/>
          <w:numId w:val="19"/>
        </w:numPr>
      </w:pPr>
      <w:r>
        <w:t>Assignments</w:t>
      </w:r>
    </w:p>
    <w:p w14:paraId="04D95396" w14:textId="77777777" w:rsidR="00CA3584" w:rsidRDefault="00CA3584" w:rsidP="00CA3584">
      <w:pPr>
        <w:pStyle w:val="ListParagraph"/>
        <w:numPr>
          <w:ilvl w:val="2"/>
          <w:numId w:val="19"/>
        </w:numPr>
      </w:pPr>
      <w:proofErr w:type="spellStart"/>
      <w:r>
        <w:t>FacultyNotes</w:t>
      </w:r>
      <w:proofErr w:type="spellEnd"/>
    </w:p>
    <w:p w14:paraId="25D2FE4C" w14:textId="680A566C" w:rsidR="00CA3584" w:rsidRDefault="00CA3584" w:rsidP="00CA3584">
      <w:pPr>
        <w:pStyle w:val="ListParagraph"/>
        <w:numPr>
          <w:ilvl w:val="2"/>
          <w:numId w:val="19"/>
        </w:numPr>
      </w:pPr>
      <w:proofErr w:type="spellStart"/>
      <w:r>
        <w:t>LectureNotes</w:t>
      </w:r>
      <w:proofErr w:type="spellEnd"/>
    </w:p>
    <w:p w14:paraId="322C9EC0" w14:textId="6FA259F4" w:rsidR="002402F7" w:rsidRDefault="002402F7" w:rsidP="002402F7">
      <w:pPr>
        <w:pStyle w:val="ListParagraph"/>
        <w:numPr>
          <w:ilvl w:val="1"/>
          <w:numId w:val="19"/>
        </w:numPr>
      </w:pPr>
      <w:r>
        <w:lastRenderedPageBreak/>
        <w:t>SEC202</w:t>
      </w:r>
    </w:p>
    <w:p w14:paraId="3E349E64" w14:textId="77777777" w:rsidR="00CA3584" w:rsidRDefault="00CA3584" w:rsidP="00CA3584">
      <w:pPr>
        <w:pStyle w:val="ListParagraph"/>
        <w:numPr>
          <w:ilvl w:val="2"/>
          <w:numId w:val="19"/>
        </w:numPr>
      </w:pPr>
      <w:r>
        <w:t>Assignments</w:t>
      </w:r>
    </w:p>
    <w:p w14:paraId="03AD29D0" w14:textId="77777777" w:rsidR="00CA3584" w:rsidRDefault="00CA3584" w:rsidP="00CA3584">
      <w:pPr>
        <w:pStyle w:val="ListParagraph"/>
        <w:numPr>
          <w:ilvl w:val="2"/>
          <w:numId w:val="19"/>
        </w:numPr>
      </w:pPr>
      <w:proofErr w:type="spellStart"/>
      <w:r>
        <w:t>FacultyNotes</w:t>
      </w:r>
      <w:proofErr w:type="spellEnd"/>
    </w:p>
    <w:p w14:paraId="4261D4FC" w14:textId="3DF2B48D" w:rsidR="00CA3584" w:rsidRDefault="00CA3584" w:rsidP="00CA3584">
      <w:pPr>
        <w:pStyle w:val="ListParagraph"/>
        <w:numPr>
          <w:ilvl w:val="2"/>
          <w:numId w:val="19"/>
        </w:numPr>
      </w:pPr>
      <w:proofErr w:type="spellStart"/>
      <w:r>
        <w:t>LectureNotes</w:t>
      </w:r>
      <w:proofErr w:type="spellEnd"/>
    </w:p>
    <w:p w14:paraId="32FDAE78" w14:textId="0CB507E2" w:rsidR="002402F7" w:rsidRDefault="002402F7" w:rsidP="002402F7">
      <w:pPr>
        <w:pStyle w:val="ListParagraph"/>
        <w:numPr>
          <w:ilvl w:val="0"/>
          <w:numId w:val="19"/>
        </w:numPr>
      </w:pPr>
      <w:r>
        <w:t>Programming</w:t>
      </w:r>
    </w:p>
    <w:p w14:paraId="17FC1ED4" w14:textId="2305667B" w:rsidR="002402F7" w:rsidRDefault="002402F7" w:rsidP="002402F7">
      <w:pPr>
        <w:pStyle w:val="ListParagraph"/>
        <w:numPr>
          <w:ilvl w:val="1"/>
          <w:numId w:val="19"/>
        </w:numPr>
      </w:pPr>
      <w:r>
        <w:t>PRO101</w:t>
      </w:r>
    </w:p>
    <w:p w14:paraId="2E65F39D" w14:textId="77777777" w:rsidR="00CA3584" w:rsidRDefault="00CA3584" w:rsidP="00CA3584">
      <w:pPr>
        <w:pStyle w:val="ListParagraph"/>
        <w:numPr>
          <w:ilvl w:val="2"/>
          <w:numId w:val="19"/>
        </w:numPr>
      </w:pPr>
      <w:r>
        <w:t>Assignments</w:t>
      </w:r>
    </w:p>
    <w:p w14:paraId="183F9AFD" w14:textId="77777777" w:rsidR="00CA3584" w:rsidRDefault="00CA3584" w:rsidP="00CA3584">
      <w:pPr>
        <w:pStyle w:val="ListParagraph"/>
        <w:numPr>
          <w:ilvl w:val="2"/>
          <w:numId w:val="19"/>
        </w:numPr>
      </w:pPr>
      <w:proofErr w:type="spellStart"/>
      <w:r>
        <w:t>FacultyNotes</w:t>
      </w:r>
      <w:proofErr w:type="spellEnd"/>
    </w:p>
    <w:p w14:paraId="21394DAF" w14:textId="489811DD" w:rsidR="00CA3584" w:rsidRDefault="00CA3584" w:rsidP="00CA3584">
      <w:pPr>
        <w:pStyle w:val="ListParagraph"/>
        <w:numPr>
          <w:ilvl w:val="2"/>
          <w:numId w:val="19"/>
        </w:numPr>
      </w:pPr>
      <w:proofErr w:type="spellStart"/>
      <w:r>
        <w:t>LectureNotes</w:t>
      </w:r>
      <w:proofErr w:type="spellEnd"/>
    </w:p>
    <w:p w14:paraId="7F4E3A2C" w14:textId="0CF21E3C" w:rsidR="002402F7" w:rsidRDefault="002402F7" w:rsidP="002402F7">
      <w:pPr>
        <w:pStyle w:val="ListParagraph"/>
        <w:numPr>
          <w:ilvl w:val="1"/>
          <w:numId w:val="19"/>
        </w:numPr>
      </w:pPr>
      <w:r>
        <w:t>PRO202</w:t>
      </w:r>
    </w:p>
    <w:p w14:paraId="76EE450E" w14:textId="77777777" w:rsidR="00CA3584" w:rsidRDefault="00CA3584" w:rsidP="00CA3584">
      <w:pPr>
        <w:pStyle w:val="ListParagraph"/>
        <w:numPr>
          <w:ilvl w:val="2"/>
          <w:numId w:val="19"/>
        </w:numPr>
      </w:pPr>
      <w:r>
        <w:t>Assignments</w:t>
      </w:r>
    </w:p>
    <w:p w14:paraId="2DDC2292" w14:textId="77777777" w:rsidR="00CA3584" w:rsidRDefault="00CA3584" w:rsidP="00CA3584">
      <w:pPr>
        <w:pStyle w:val="ListParagraph"/>
        <w:numPr>
          <w:ilvl w:val="2"/>
          <w:numId w:val="19"/>
        </w:numPr>
      </w:pPr>
      <w:proofErr w:type="spellStart"/>
      <w:r>
        <w:t>FacultyNotes</w:t>
      </w:r>
      <w:proofErr w:type="spellEnd"/>
    </w:p>
    <w:p w14:paraId="3F7E9A32" w14:textId="275573AA" w:rsidR="00CA3584" w:rsidRDefault="00CA3584" w:rsidP="00CA3584">
      <w:pPr>
        <w:pStyle w:val="ListParagraph"/>
        <w:numPr>
          <w:ilvl w:val="2"/>
          <w:numId w:val="19"/>
        </w:numPr>
      </w:pPr>
      <w:proofErr w:type="spellStart"/>
      <w:r>
        <w:t>LectureNotes</w:t>
      </w:r>
      <w:proofErr w:type="spellEnd"/>
    </w:p>
    <w:p w14:paraId="40A654CA" w14:textId="15094E8E" w:rsidR="009D7E88" w:rsidRDefault="009D7E88" w:rsidP="009D7E88">
      <w:pPr>
        <w:ind w:left="720" w:firstLine="0"/>
      </w:pPr>
      <w:r>
        <w:t>11</w:t>
      </w:r>
      <w:r w:rsidR="00721A77">
        <w:t xml:space="preserve"> (1.1):</w:t>
      </w:r>
      <w:r>
        <w:t xml:space="preserve"> </w:t>
      </w:r>
    </w:p>
    <w:p w14:paraId="2036A7FA" w14:textId="433C11AF" w:rsidR="009D7E88" w:rsidRDefault="009D7E88" w:rsidP="009D7E88">
      <w:pPr>
        <w:pStyle w:val="ListParagraph"/>
        <w:ind w:left="1080" w:firstLine="0"/>
      </w:pPr>
      <w:r>
        <w:rPr>
          <w:noProof/>
        </w:rPr>
        <w:drawing>
          <wp:inline distT="0" distB="0" distL="0" distR="0" wp14:anchorId="727F32B3" wp14:editId="30AF00C1">
            <wp:extent cx="5943600" cy="14839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1-09-13 at 8.37.32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0C59" w14:textId="3A801726" w:rsidR="009C7EA4" w:rsidRDefault="001C7CA7" w:rsidP="005A179E">
      <w:pPr>
        <w:ind w:firstLine="0"/>
      </w:pPr>
      <w:r>
        <w:lastRenderedPageBreak/>
        <w:tab/>
        <w:t>14</w:t>
      </w:r>
      <w:r w:rsidR="00721A77">
        <w:t xml:space="preserve"> (1.2):</w:t>
      </w:r>
      <w:r>
        <w:t xml:space="preserve"> </w:t>
      </w:r>
      <w:r>
        <w:rPr>
          <w:noProof/>
        </w:rPr>
        <w:drawing>
          <wp:inline distT="0" distB="0" distL="0" distR="0" wp14:anchorId="3F4B943D" wp14:editId="392988E2">
            <wp:extent cx="5943600" cy="40855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1-09-13 at 8.46.44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33C3" w14:textId="78B7126E" w:rsidR="001C7CA7" w:rsidRDefault="001C7CA7" w:rsidP="005A179E">
      <w:pPr>
        <w:ind w:firstLine="0"/>
      </w:pPr>
    </w:p>
    <w:p w14:paraId="224AF35C" w14:textId="7614929E" w:rsidR="00611B17" w:rsidRDefault="00721A77" w:rsidP="005A179E">
      <w:pPr>
        <w:ind w:firstLine="0"/>
      </w:pPr>
      <w:r>
        <w:lastRenderedPageBreak/>
        <w:t xml:space="preserve">16 (1.3): </w:t>
      </w:r>
      <w:r>
        <w:rPr>
          <w:noProof/>
        </w:rPr>
        <w:drawing>
          <wp:inline distT="0" distB="0" distL="0" distR="0" wp14:anchorId="0E49BFFF" wp14:editId="20A5A236">
            <wp:extent cx="5943600" cy="3416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1-09-13 at 10.34.55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934B" w14:textId="1D138C41" w:rsidR="00611B17" w:rsidRDefault="00611B17" w:rsidP="005A179E">
      <w:pPr>
        <w:ind w:firstLine="0"/>
      </w:pPr>
    </w:p>
    <w:p w14:paraId="11F84945" w14:textId="525AB1F7" w:rsidR="00640936" w:rsidRDefault="00640936" w:rsidP="005A179E">
      <w:pPr>
        <w:ind w:firstLine="0"/>
      </w:pPr>
      <w:r>
        <w:lastRenderedPageBreak/>
        <w:t>22 (1.3):</w:t>
      </w:r>
      <w:r>
        <w:rPr>
          <w:noProof/>
        </w:rPr>
        <w:drawing>
          <wp:inline distT="0" distB="0" distL="0" distR="0" wp14:anchorId="7C6A391A" wp14:editId="23ACE7CA">
            <wp:extent cx="5943600" cy="38138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1-09-13 at 10.40.17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F682" w14:textId="77777777" w:rsidR="00640936" w:rsidRDefault="00640936" w:rsidP="005A179E">
      <w:pPr>
        <w:ind w:firstLine="0"/>
      </w:pPr>
    </w:p>
    <w:p w14:paraId="7ED120DD" w14:textId="58B22E47" w:rsidR="001C7CA7" w:rsidRDefault="005C4222" w:rsidP="005A179E">
      <w:pPr>
        <w:ind w:firstLine="0"/>
      </w:pPr>
      <w:r>
        <w:lastRenderedPageBreak/>
        <w:t>10 (2.1):</w:t>
      </w:r>
      <w:r>
        <w:rPr>
          <w:noProof/>
        </w:rPr>
        <w:drawing>
          <wp:inline distT="0" distB="0" distL="0" distR="0" wp14:anchorId="46A64B02" wp14:editId="3B4A8D1A">
            <wp:extent cx="5943600" cy="4229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1-09-13 at 2.18.56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5D3A" w14:textId="71614D8A" w:rsidR="001C7CA7" w:rsidRDefault="001C7CA7" w:rsidP="005A179E">
      <w:pPr>
        <w:ind w:firstLine="0"/>
      </w:pPr>
    </w:p>
    <w:p w14:paraId="3CE88E4F" w14:textId="2F9BF5A2" w:rsidR="001C7CA7" w:rsidRDefault="00D20004" w:rsidP="005A179E">
      <w:pPr>
        <w:ind w:firstLine="0"/>
      </w:pPr>
      <w:r>
        <w:lastRenderedPageBreak/>
        <w:t>6 (2.2):</w:t>
      </w:r>
      <w:r>
        <w:rPr>
          <w:noProof/>
        </w:rPr>
        <w:drawing>
          <wp:inline distT="0" distB="0" distL="0" distR="0" wp14:anchorId="0D2B187A" wp14:editId="32718CD1">
            <wp:extent cx="5943600" cy="40741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1-09-13 at 2.27.59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B317" w14:textId="5C383D64" w:rsidR="00A172B1" w:rsidRDefault="00A172B1" w:rsidP="005A179E">
      <w:pPr>
        <w:ind w:firstLine="0"/>
      </w:pPr>
    </w:p>
    <w:p w14:paraId="7497FC78" w14:textId="05BD6AF4" w:rsidR="00A172B1" w:rsidRDefault="00A172B1" w:rsidP="005A179E">
      <w:pPr>
        <w:ind w:firstLine="0"/>
      </w:pPr>
    </w:p>
    <w:p w14:paraId="4EBCC0B9" w14:textId="35FEC296" w:rsidR="00A172B1" w:rsidRDefault="00846AE7" w:rsidP="005A179E">
      <w:pPr>
        <w:ind w:firstLine="0"/>
      </w:pPr>
      <w:r>
        <w:lastRenderedPageBreak/>
        <w:t xml:space="preserve">7 (2.3): </w:t>
      </w:r>
      <w:r>
        <w:rPr>
          <w:noProof/>
        </w:rPr>
        <w:drawing>
          <wp:inline distT="0" distB="0" distL="0" distR="0" wp14:anchorId="097BD17B" wp14:editId="31F22A76">
            <wp:extent cx="5943600" cy="41230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1-09-13 at 2.38.17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13AD" w14:textId="3E829F13" w:rsidR="00A72002" w:rsidRDefault="00A72002" w:rsidP="005A179E">
      <w:pPr>
        <w:ind w:firstLine="0"/>
      </w:pPr>
    </w:p>
    <w:p w14:paraId="341D83D4" w14:textId="5171CE75" w:rsidR="00A72002" w:rsidRDefault="00843ED2" w:rsidP="005A179E">
      <w:pPr>
        <w:ind w:firstLine="0"/>
      </w:pPr>
      <w:r>
        <w:lastRenderedPageBreak/>
        <w:t xml:space="preserve">10 (2.3): </w:t>
      </w:r>
      <w:r>
        <w:rPr>
          <w:noProof/>
        </w:rPr>
        <w:drawing>
          <wp:inline distT="0" distB="0" distL="0" distR="0" wp14:anchorId="160A3F8A" wp14:editId="0D8B28CA">
            <wp:extent cx="5943600" cy="41319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1-09-13 at 2.41.07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0880" w14:textId="4A4DD569" w:rsidR="00A72002" w:rsidRDefault="00A72002" w:rsidP="005A179E">
      <w:pPr>
        <w:ind w:firstLine="0"/>
      </w:pPr>
    </w:p>
    <w:p w14:paraId="2700F39D" w14:textId="6A8E9909" w:rsidR="00E10E2B" w:rsidRDefault="00E10E2B" w:rsidP="005A179E">
      <w:pPr>
        <w:ind w:firstLine="0"/>
      </w:pPr>
    </w:p>
    <w:p w14:paraId="7B91E7A6" w14:textId="064289BB" w:rsidR="00E10E2B" w:rsidRDefault="00E10E2B" w:rsidP="005A179E">
      <w:pPr>
        <w:ind w:firstLine="0"/>
      </w:pPr>
      <w:r>
        <w:t>3.1</w:t>
      </w:r>
      <w:r w:rsidR="00CD5BDD">
        <w:t xml:space="preserve">: </w:t>
      </w:r>
    </w:p>
    <w:p w14:paraId="5AA3F09E" w14:textId="6751CF7E" w:rsidR="00CA3584" w:rsidRDefault="00CA3584" w:rsidP="00CA3584">
      <w:pPr>
        <w:pStyle w:val="ListParagraph"/>
        <w:numPr>
          <w:ilvl w:val="0"/>
          <w:numId w:val="19"/>
        </w:numPr>
      </w:pPr>
      <w:r>
        <w:t>Networks</w:t>
      </w:r>
      <w:r w:rsidR="0079162B">
        <w:t xml:space="preserve"> (Faculty: F; Students: RX)</w:t>
      </w:r>
    </w:p>
    <w:p w14:paraId="5E52CB2B" w14:textId="4528B9FD" w:rsidR="00CA3584" w:rsidRDefault="00CA3584" w:rsidP="00CA3584">
      <w:pPr>
        <w:pStyle w:val="ListParagraph"/>
        <w:numPr>
          <w:ilvl w:val="1"/>
          <w:numId w:val="19"/>
        </w:numPr>
      </w:pPr>
      <w:r>
        <w:t>NET101</w:t>
      </w:r>
      <w:r w:rsidR="0079162B">
        <w:t xml:space="preserve"> (Faculty: F; Students: RX)</w:t>
      </w:r>
    </w:p>
    <w:p w14:paraId="29490E6F" w14:textId="64D4EB62" w:rsidR="00CA3584" w:rsidRDefault="00CA3584" w:rsidP="00CA3584">
      <w:pPr>
        <w:pStyle w:val="ListParagraph"/>
        <w:numPr>
          <w:ilvl w:val="2"/>
          <w:numId w:val="19"/>
        </w:numPr>
      </w:pPr>
      <w:r>
        <w:t>Assignments</w:t>
      </w:r>
      <w:r w:rsidR="009A2364">
        <w:t xml:space="preserve"> (Faculty: F; Students: RX)</w:t>
      </w:r>
    </w:p>
    <w:p w14:paraId="72BB7BAF" w14:textId="2B4B5828" w:rsidR="00CA3584" w:rsidRDefault="00CA3584" w:rsidP="00CA3584">
      <w:pPr>
        <w:pStyle w:val="ListParagraph"/>
        <w:numPr>
          <w:ilvl w:val="2"/>
          <w:numId w:val="19"/>
        </w:numPr>
      </w:pPr>
      <w:proofErr w:type="spellStart"/>
      <w:r>
        <w:t>FacultyNotes</w:t>
      </w:r>
      <w:proofErr w:type="spellEnd"/>
      <w:r w:rsidR="009A2364">
        <w:t xml:space="preserve"> (Faculty: F; Students: None)</w:t>
      </w:r>
    </w:p>
    <w:p w14:paraId="1D84CDBB" w14:textId="3C550013" w:rsidR="00CA3584" w:rsidRDefault="00CA3584" w:rsidP="00CA3584">
      <w:pPr>
        <w:pStyle w:val="ListParagraph"/>
        <w:numPr>
          <w:ilvl w:val="2"/>
          <w:numId w:val="19"/>
        </w:numPr>
      </w:pPr>
      <w:proofErr w:type="spellStart"/>
      <w:r>
        <w:t>LectureNotes</w:t>
      </w:r>
      <w:proofErr w:type="spellEnd"/>
      <w:r w:rsidR="009A2364">
        <w:t xml:space="preserve"> (Faculty: F; Students: RX)</w:t>
      </w:r>
    </w:p>
    <w:p w14:paraId="0AD53ACE" w14:textId="63C41D4A" w:rsidR="00CA3584" w:rsidRDefault="00CA3584" w:rsidP="00CA3584">
      <w:pPr>
        <w:pStyle w:val="ListParagraph"/>
        <w:numPr>
          <w:ilvl w:val="1"/>
          <w:numId w:val="19"/>
        </w:numPr>
      </w:pPr>
      <w:r>
        <w:t>NET202</w:t>
      </w:r>
      <w:r w:rsidR="0079162B">
        <w:t xml:space="preserve"> (Faculty: F; Students: RX)</w:t>
      </w:r>
    </w:p>
    <w:p w14:paraId="313DA955" w14:textId="3CFA597C" w:rsidR="00CA3584" w:rsidRDefault="00CA3584" w:rsidP="00CA3584">
      <w:pPr>
        <w:pStyle w:val="ListParagraph"/>
        <w:numPr>
          <w:ilvl w:val="2"/>
          <w:numId w:val="19"/>
        </w:numPr>
      </w:pPr>
      <w:r>
        <w:t>Assignments</w:t>
      </w:r>
      <w:r w:rsidR="009A2364">
        <w:t xml:space="preserve"> (Faculty: F; Students: RX)</w:t>
      </w:r>
    </w:p>
    <w:p w14:paraId="2595FA12" w14:textId="1CC09234" w:rsidR="00CA3584" w:rsidRDefault="00CA3584" w:rsidP="00CA3584">
      <w:pPr>
        <w:pStyle w:val="ListParagraph"/>
        <w:numPr>
          <w:ilvl w:val="2"/>
          <w:numId w:val="19"/>
        </w:numPr>
      </w:pPr>
      <w:proofErr w:type="spellStart"/>
      <w:r>
        <w:lastRenderedPageBreak/>
        <w:t>FacultyNotes</w:t>
      </w:r>
      <w:proofErr w:type="spellEnd"/>
      <w:r w:rsidR="009A2364">
        <w:t xml:space="preserve"> (Faculty: F; Students: None)</w:t>
      </w:r>
    </w:p>
    <w:p w14:paraId="05A7565D" w14:textId="08E2FBF9" w:rsidR="00CA3584" w:rsidRDefault="00CA3584" w:rsidP="00CA3584">
      <w:pPr>
        <w:pStyle w:val="ListParagraph"/>
        <w:numPr>
          <w:ilvl w:val="2"/>
          <w:numId w:val="19"/>
        </w:numPr>
      </w:pPr>
      <w:proofErr w:type="spellStart"/>
      <w:r>
        <w:t>LectureNotes</w:t>
      </w:r>
      <w:proofErr w:type="spellEnd"/>
      <w:r w:rsidR="009A2364">
        <w:t xml:space="preserve"> (Faculty: F; Students: RX)</w:t>
      </w:r>
    </w:p>
    <w:p w14:paraId="7FA8EEBF" w14:textId="25196511" w:rsidR="00CA3584" w:rsidRDefault="00CA3584" w:rsidP="00CA3584">
      <w:pPr>
        <w:pStyle w:val="ListParagraph"/>
        <w:numPr>
          <w:ilvl w:val="0"/>
          <w:numId w:val="19"/>
        </w:numPr>
      </w:pPr>
      <w:r>
        <w:t>Security</w:t>
      </w:r>
      <w:r w:rsidR="0079162B">
        <w:t xml:space="preserve"> (Faculty: F; Students: RX)</w:t>
      </w:r>
    </w:p>
    <w:p w14:paraId="0EDC01BD" w14:textId="2E588904" w:rsidR="00CA3584" w:rsidRDefault="00CA3584" w:rsidP="00CA3584">
      <w:pPr>
        <w:pStyle w:val="ListParagraph"/>
        <w:numPr>
          <w:ilvl w:val="1"/>
          <w:numId w:val="19"/>
        </w:numPr>
      </w:pPr>
      <w:r>
        <w:t>SEC101</w:t>
      </w:r>
      <w:r w:rsidR="0079162B">
        <w:t xml:space="preserve"> (Faculty: F; Students: RX)</w:t>
      </w:r>
    </w:p>
    <w:p w14:paraId="293B55F3" w14:textId="261D83D4" w:rsidR="00CA3584" w:rsidRDefault="00CA3584" w:rsidP="00CA3584">
      <w:pPr>
        <w:pStyle w:val="ListParagraph"/>
        <w:numPr>
          <w:ilvl w:val="2"/>
          <w:numId w:val="19"/>
        </w:numPr>
      </w:pPr>
      <w:r>
        <w:t>Assignments</w:t>
      </w:r>
      <w:r w:rsidR="009A2364">
        <w:t xml:space="preserve"> (Faculty: F; Students: RX)</w:t>
      </w:r>
    </w:p>
    <w:p w14:paraId="645D1E25" w14:textId="5D55CE56" w:rsidR="00CA3584" w:rsidRDefault="00CA3584" w:rsidP="00CA3584">
      <w:pPr>
        <w:pStyle w:val="ListParagraph"/>
        <w:numPr>
          <w:ilvl w:val="2"/>
          <w:numId w:val="19"/>
        </w:numPr>
      </w:pPr>
      <w:proofErr w:type="spellStart"/>
      <w:r>
        <w:t>FacultyNotes</w:t>
      </w:r>
      <w:proofErr w:type="spellEnd"/>
      <w:r w:rsidR="009A2364">
        <w:t xml:space="preserve"> (Faculty: F; Students: None)</w:t>
      </w:r>
    </w:p>
    <w:p w14:paraId="635A6D99" w14:textId="2B9925DB" w:rsidR="00CA3584" w:rsidRDefault="00CA3584" w:rsidP="00CA3584">
      <w:pPr>
        <w:pStyle w:val="ListParagraph"/>
        <w:numPr>
          <w:ilvl w:val="2"/>
          <w:numId w:val="19"/>
        </w:numPr>
      </w:pPr>
      <w:proofErr w:type="spellStart"/>
      <w:r>
        <w:t>LectureNotes</w:t>
      </w:r>
      <w:proofErr w:type="spellEnd"/>
      <w:r w:rsidR="009A2364">
        <w:t xml:space="preserve"> (Faculty: F; Students: RX)</w:t>
      </w:r>
    </w:p>
    <w:p w14:paraId="1F2B5F99" w14:textId="637B6AB3" w:rsidR="00CA3584" w:rsidRDefault="00CA3584" w:rsidP="00CA3584">
      <w:pPr>
        <w:pStyle w:val="ListParagraph"/>
        <w:numPr>
          <w:ilvl w:val="1"/>
          <w:numId w:val="19"/>
        </w:numPr>
      </w:pPr>
      <w:r>
        <w:t>SEC202</w:t>
      </w:r>
      <w:r w:rsidR="0079162B">
        <w:t xml:space="preserve"> (Faculty: F; Students: RX)</w:t>
      </w:r>
    </w:p>
    <w:p w14:paraId="5DFF4254" w14:textId="4239044E" w:rsidR="00CA3584" w:rsidRDefault="00CA3584" w:rsidP="00CA3584">
      <w:pPr>
        <w:pStyle w:val="ListParagraph"/>
        <w:numPr>
          <w:ilvl w:val="2"/>
          <w:numId w:val="19"/>
        </w:numPr>
      </w:pPr>
      <w:r>
        <w:t>Assignments</w:t>
      </w:r>
      <w:r w:rsidR="009A2364">
        <w:t xml:space="preserve"> (Faculty: F; Students: RX)</w:t>
      </w:r>
    </w:p>
    <w:p w14:paraId="24A070E0" w14:textId="554ECDDB" w:rsidR="00CA3584" w:rsidRDefault="00CA3584" w:rsidP="00CA3584">
      <w:pPr>
        <w:pStyle w:val="ListParagraph"/>
        <w:numPr>
          <w:ilvl w:val="2"/>
          <w:numId w:val="19"/>
        </w:numPr>
      </w:pPr>
      <w:proofErr w:type="spellStart"/>
      <w:r>
        <w:t>FacultyNotes</w:t>
      </w:r>
      <w:proofErr w:type="spellEnd"/>
      <w:r w:rsidR="009A2364">
        <w:t xml:space="preserve"> (Faculty: F; Students: None)</w:t>
      </w:r>
    </w:p>
    <w:p w14:paraId="3A170B7B" w14:textId="29A49450" w:rsidR="00CA3584" w:rsidRDefault="00CA3584" w:rsidP="00CA3584">
      <w:pPr>
        <w:pStyle w:val="ListParagraph"/>
        <w:numPr>
          <w:ilvl w:val="2"/>
          <w:numId w:val="19"/>
        </w:numPr>
      </w:pPr>
      <w:proofErr w:type="spellStart"/>
      <w:r>
        <w:t>LectureNotes</w:t>
      </w:r>
      <w:proofErr w:type="spellEnd"/>
      <w:r w:rsidR="009A2364">
        <w:t xml:space="preserve"> (Faculty: F; Students: RX)</w:t>
      </w:r>
    </w:p>
    <w:p w14:paraId="212039D0" w14:textId="7811ED78" w:rsidR="00CA3584" w:rsidRDefault="00CA3584" w:rsidP="00CA3584">
      <w:pPr>
        <w:pStyle w:val="ListParagraph"/>
        <w:numPr>
          <w:ilvl w:val="0"/>
          <w:numId w:val="19"/>
        </w:numPr>
      </w:pPr>
      <w:r>
        <w:t>Programming</w:t>
      </w:r>
      <w:r w:rsidR="0079162B">
        <w:t xml:space="preserve"> (Faculty: F; Students: RX)</w:t>
      </w:r>
    </w:p>
    <w:p w14:paraId="6C56A904" w14:textId="70D56DF4" w:rsidR="00CA3584" w:rsidRDefault="00CA3584" w:rsidP="00CA3584">
      <w:pPr>
        <w:pStyle w:val="ListParagraph"/>
        <w:numPr>
          <w:ilvl w:val="1"/>
          <w:numId w:val="19"/>
        </w:numPr>
      </w:pPr>
      <w:r>
        <w:t>PRO101</w:t>
      </w:r>
      <w:r w:rsidR="0079162B">
        <w:t xml:space="preserve"> (Faculty: F; Students: RX)</w:t>
      </w:r>
    </w:p>
    <w:p w14:paraId="539EF118" w14:textId="79AACFD3" w:rsidR="00CA3584" w:rsidRDefault="00CA3584" w:rsidP="00CA3584">
      <w:pPr>
        <w:pStyle w:val="ListParagraph"/>
        <w:numPr>
          <w:ilvl w:val="2"/>
          <w:numId w:val="19"/>
        </w:numPr>
      </w:pPr>
      <w:r>
        <w:t>Assignments</w:t>
      </w:r>
      <w:r w:rsidR="009A2364">
        <w:t xml:space="preserve"> (Faculty: F; Students: RX)</w:t>
      </w:r>
    </w:p>
    <w:p w14:paraId="1393FC44" w14:textId="724B87BD" w:rsidR="00CA3584" w:rsidRDefault="00CA3584" w:rsidP="00CA3584">
      <w:pPr>
        <w:pStyle w:val="ListParagraph"/>
        <w:numPr>
          <w:ilvl w:val="2"/>
          <w:numId w:val="19"/>
        </w:numPr>
      </w:pPr>
      <w:proofErr w:type="spellStart"/>
      <w:r>
        <w:t>FacultyNotes</w:t>
      </w:r>
      <w:proofErr w:type="spellEnd"/>
      <w:r w:rsidR="009A2364">
        <w:t xml:space="preserve"> (Faculty: F; Students: None)</w:t>
      </w:r>
    </w:p>
    <w:p w14:paraId="2F416850" w14:textId="1E8E100F" w:rsidR="00CA3584" w:rsidRDefault="00CA3584" w:rsidP="00CA3584">
      <w:pPr>
        <w:pStyle w:val="ListParagraph"/>
        <w:numPr>
          <w:ilvl w:val="2"/>
          <w:numId w:val="19"/>
        </w:numPr>
      </w:pPr>
      <w:proofErr w:type="spellStart"/>
      <w:r>
        <w:t>LectureNotes</w:t>
      </w:r>
      <w:proofErr w:type="spellEnd"/>
      <w:r w:rsidR="009A2364">
        <w:t xml:space="preserve"> (Faculty: F; Students: RX)</w:t>
      </w:r>
    </w:p>
    <w:p w14:paraId="7B4B93F5" w14:textId="15EEA549" w:rsidR="00CA3584" w:rsidRDefault="00CA3584" w:rsidP="00CA3584">
      <w:pPr>
        <w:pStyle w:val="ListParagraph"/>
        <w:numPr>
          <w:ilvl w:val="1"/>
          <w:numId w:val="19"/>
        </w:numPr>
      </w:pPr>
      <w:r>
        <w:t>PRO202</w:t>
      </w:r>
      <w:r w:rsidR="0079162B">
        <w:t xml:space="preserve"> (Faculty: F; Students: RX)</w:t>
      </w:r>
    </w:p>
    <w:p w14:paraId="1D782879" w14:textId="3E28F4B3" w:rsidR="00CA3584" w:rsidRDefault="00CA3584" w:rsidP="00CA3584">
      <w:pPr>
        <w:pStyle w:val="ListParagraph"/>
        <w:numPr>
          <w:ilvl w:val="2"/>
          <w:numId w:val="19"/>
        </w:numPr>
      </w:pPr>
      <w:r>
        <w:t>Assignments</w:t>
      </w:r>
      <w:r w:rsidR="009A2364">
        <w:t xml:space="preserve"> (Faculty: F; Students: RX)</w:t>
      </w:r>
    </w:p>
    <w:p w14:paraId="25B57736" w14:textId="1A06E6B7" w:rsidR="00CA3584" w:rsidRDefault="00CA3584" w:rsidP="00CA3584">
      <w:pPr>
        <w:pStyle w:val="ListParagraph"/>
        <w:numPr>
          <w:ilvl w:val="2"/>
          <w:numId w:val="19"/>
        </w:numPr>
      </w:pPr>
      <w:proofErr w:type="spellStart"/>
      <w:r>
        <w:t>FacultyNotes</w:t>
      </w:r>
      <w:proofErr w:type="spellEnd"/>
      <w:r w:rsidR="009A2364">
        <w:t xml:space="preserve"> (Faculty: F; Students: None)</w:t>
      </w:r>
    </w:p>
    <w:p w14:paraId="3DAB1082" w14:textId="5954DEA8" w:rsidR="00CA3584" w:rsidRDefault="00CA3584" w:rsidP="00CA3584">
      <w:pPr>
        <w:pStyle w:val="ListParagraph"/>
        <w:numPr>
          <w:ilvl w:val="2"/>
          <w:numId w:val="19"/>
        </w:numPr>
      </w:pPr>
      <w:proofErr w:type="spellStart"/>
      <w:r>
        <w:t>LectureNotes</w:t>
      </w:r>
      <w:proofErr w:type="spellEnd"/>
      <w:r w:rsidR="009A2364">
        <w:t xml:space="preserve"> (Faculty: F; Students: RX)</w:t>
      </w:r>
    </w:p>
    <w:p w14:paraId="4208B31D" w14:textId="6A9D7BA1" w:rsidR="009A2364" w:rsidRDefault="009A2364" w:rsidP="009A2364"/>
    <w:p w14:paraId="369CACE3" w14:textId="74DFC3D8" w:rsidR="009A2364" w:rsidRDefault="009A2364" w:rsidP="009A2364">
      <w:r>
        <w:t xml:space="preserve">When comparing the two different structures, both had the same results. </w:t>
      </w:r>
      <w:r w:rsidR="00BC639A">
        <w:t xml:space="preserve">The Get commands did exactly this to the files, adding groups and their permissions as stated in the </w:t>
      </w:r>
      <w:r w:rsidR="00BC639A">
        <w:lastRenderedPageBreak/>
        <w:t xml:space="preserve">structure. </w:t>
      </w:r>
      <w:r w:rsidR="00537C8F">
        <w:t xml:space="preserve">The inheritance carries from the parent folder (NET303 for example) to its children folders (assignments, </w:t>
      </w:r>
      <w:proofErr w:type="spellStart"/>
      <w:r w:rsidR="00537C8F">
        <w:t>facultyNotes</w:t>
      </w:r>
      <w:proofErr w:type="spellEnd"/>
      <w:r w:rsidR="00537C8F">
        <w:t xml:space="preserve">, and </w:t>
      </w:r>
      <w:proofErr w:type="spellStart"/>
      <w:r w:rsidR="00537C8F">
        <w:t>lectureNotes</w:t>
      </w:r>
      <w:proofErr w:type="spellEnd"/>
      <w:r w:rsidR="00537C8F">
        <w:t xml:space="preserve">). </w:t>
      </w:r>
      <w:r w:rsidR="00102769">
        <w:t xml:space="preserve">Then, we remove some access to those </w:t>
      </w:r>
      <w:proofErr w:type="spellStart"/>
      <w:r w:rsidR="00102769">
        <w:t>facultyNotes</w:t>
      </w:r>
      <w:proofErr w:type="spellEnd"/>
      <w:r w:rsidR="00102769">
        <w:t xml:space="preserve"> folders so they resemble the desired structure. </w:t>
      </w:r>
    </w:p>
    <w:p w14:paraId="1165199C" w14:textId="77777777" w:rsidR="0011071A" w:rsidRDefault="0011071A" w:rsidP="005A179E">
      <w:pPr>
        <w:ind w:firstLine="0"/>
      </w:pPr>
    </w:p>
    <w:p w14:paraId="57649042" w14:textId="47FF189B" w:rsidR="00BD51A2" w:rsidRDefault="00BD51A2" w:rsidP="005A179E">
      <w:pPr>
        <w:ind w:firstLine="0"/>
      </w:pPr>
    </w:p>
    <w:p w14:paraId="205FC9FA" w14:textId="30840E59" w:rsidR="00BD51A2" w:rsidRDefault="00BD51A2" w:rsidP="005A179E">
      <w:pPr>
        <w:ind w:firstLine="0"/>
      </w:pPr>
      <w:r>
        <w:t xml:space="preserve">3.2: </w:t>
      </w:r>
      <w:r w:rsidR="00487115">
        <w:rPr>
          <w:noProof/>
        </w:rPr>
        <w:drawing>
          <wp:inline distT="0" distB="0" distL="0" distR="0" wp14:anchorId="5527316A" wp14:editId="5EDA6750">
            <wp:extent cx="5943600" cy="198643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1-09-13 at 2.38.17 PM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821"/>
                    <a:stretch/>
                  </pic:blipFill>
                  <pic:spPr bwMode="auto">
                    <a:xfrm>
                      <a:off x="0" y="0"/>
                      <a:ext cx="5943600" cy="1986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EB77AE7" w14:textId="0403D5F0" w:rsidR="00E10E2B" w:rsidRDefault="00E10E2B" w:rsidP="005A179E">
      <w:pPr>
        <w:ind w:firstLine="0"/>
      </w:pPr>
    </w:p>
    <w:p w14:paraId="223315C8" w14:textId="06E7E0D7" w:rsidR="00C74A4F" w:rsidRDefault="00C74A4F" w:rsidP="005A179E">
      <w:pPr>
        <w:ind w:firstLine="0"/>
      </w:pPr>
      <w:r>
        <w:t xml:space="preserve">3.3: </w:t>
      </w:r>
    </w:p>
    <w:p w14:paraId="08A95F4B" w14:textId="31C99739" w:rsidR="007D57E8" w:rsidRDefault="007D57E8" w:rsidP="005A179E">
      <w:pPr>
        <w:ind w:firstLine="0"/>
      </w:pPr>
      <w:r>
        <w:lastRenderedPageBreak/>
        <w:tab/>
        <w:t xml:space="preserve">1. </w:t>
      </w:r>
      <w:r w:rsidR="000B4CEF">
        <w:rPr>
          <w:noProof/>
        </w:rPr>
        <w:drawing>
          <wp:inline distT="0" distB="0" distL="0" distR="0" wp14:anchorId="1DBB28EC" wp14:editId="428672B5">
            <wp:extent cx="5943600" cy="41763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1-09-13 at 7.48.57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89CC" w14:textId="6D04F7E2" w:rsidR="00E10E2B" w:rsidRDefault="00E10E2B" w:rsidP="005A179E">
      <w:pPr>
        <w:ind w:firstLine="0"/>
      </w:pPr>
    </w:p>
    <w:p w14:paraId="72A69D46" w14:textId="7CEC7026" w:rsidR="00BA317B" w:rsidRDefault="00BA317B" w:rsidP="005A179E">
      <w:pPr>
        <w:ind w:firstLine="0"/>
      </w:pPr>
    </w:p>
    <w:p w14:paraId="15976D66" w14:textId="6D4CA4D0" w:rsidR="00BA317B" w:rsidRDefault="00BA317B" w:rsidP="005A179E">
      <w:pPr>
        <w:ind w:firstLine="0"/>
      </w:pPr>
    </w:p>
    <w:p w14:paraId="305BB9B2" w14:textId="49EFBE80" w:rsidR="00BA317B" w:rsidRDefault="00BA317B" w:rsidP="005A179E">
      <w:pPr>
        <w:ind w:firstLine="0"/>
      </w:pPr>
    </w:p>
    <w:p w14:paraId="0D6C105E" w14:textId="05BC8DCA" w:rsidR="00BA317B" w:rsidRDefault="00BA317B" w:rsidP="005A179E">
      <w:pPr>
        <w:ind w:firstLine="0"/>
      </w:pPr>
    </w:p>
    <w:p w14:paraId="2D98353B" w14:textId="433EF0C6" w:rsidR="00BA317B" w:rsidRDefault="00BA317B" w:rsidP="005A179E">
      <w:pPr>
        <w:ind w:firstLine="0"/>
      </w:pPr>
    </w:p>
    <w:p w14:paraId="60A7BBB0" w14:textId="1DD82E06" w:rsidR="00BA317B" w:rsidRDefault="00BA317B" w:rsidP="005A179E">
      <w:pPr>
        <w:ind w:firstLine="0"/>
      </w:pPr>
    </w:p>
    <w:p w14:paraId="096A62EA" w14:textId="51617077" w:rsidR="00BA317B" w:rsidRDefault="00BA317B" w:rsidP="005A179E">
      <w:pPr>
        <w:ind w:firstLine="0"/>
      </w:pPr>
    </w:p>
    <w:p w14:paraId="22246DAF" w14:textId="6A908DFD" w:rsidR="00BA317B" w:rsidRDefault="00BA317B" w:rsidP="005A179E">
      <w:pPr>
        <w:ind w:firstLine="0"/>
      </w:pPr>
    </w:p>
    <w:p w14:paraId="46A424B0" w14:textId="22203E7E" w:rsidR="00BA317B" w:rsidRDefault="00BA317B" w:rsidP="005A179E">
      <w:pPr>
        <w:ind w:firstLine="0"/>
      </w:pPr>
    </w:p>
    <w:p w14:paraId="4A0A3759" w14:textId="04FA276E" w:rsidR="00BA317B" w:rsidRDefault="00BA317B" w:rsidP="005A179E">
      <w:pPr>
        <w:ind w:firstLine="0"/>
      </w:pPr>
    </w:p>
    <w:p w14:paraId="0BC74F20" w14:textId="688284AF" w:rsidR="00BA317B" w:rsidRDefault="00BA317B" w:rsidP="005A179E">
      <w:pPr>
        <w:ind w:firstLine="0"/>
      </w:pPr>
      <w:r>
        <w:t>2.</w:t>
      </w:r>
      <w:r w:rsidR="00212906">
        <w:rPr>
          <w:noProof/>
        </w:rPr>
        <w:drawing>
          <wp:inline distT="0" distB="0" distL="0" distR="0" wp14:anchorId="72292A2D" wp14:editId="2D7A4E7F">
            <wp:extent cx="5943600" cy="41294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1-09-13 at 7.27.14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2B60" w14:textId="1E0AC155" w:rsidR="00E10E2B" w:rsidRDefault="00E10E2B" w:rsidP="005A179E">
      <w:pPr>
        <w:ind w:firstLine="0"/>
      </w:pPr>
    </w:p>
    <w:p w14:paraId="2727E713" w14:textId="6B0C5A81" w:rsidR="00E10E2B" w:rsidRDefault="00B12999" w:rsidP="005A179E">
      <w:pPr>
        <w:ind w:firstLine="0"/>
      </w:pPr>
      <w:r>
        <w:rPr>
          <w:noProof/>
        </w:rPr>
        <w:lastRenderedPageBreak/>
        <w:drawing>
          <wp:inline distT="0" distB="0" distL="0" distR="0" wp14:anchorId="53F8FEF9" wp14:editId="1A8C5EEE">
            <wp:extent cx="5943600" cy="44557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1-09-13 at 7.51.14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3DAF" w14:textId="67C332BF" w:rsidR="00102769" w:rsidRDefault="00102769" w:rsidP="005A179E">
      <w:pPr>
        <w:ind w:firstLine="0"/>
      </w:pPr>
    </w:p>
    <w:p w14:paraId="467EB0DD" w14:textId="16229938" w:rsidR="00102769" w:rsidRDefault="00102769" w:rsidP="005A179E">
      <w:pPr>
        <w:ind w:firstLine="0"/>
      </w:pPr>
    </w:p>
    <w:p w14:paraId="7E19CF83" w14:textId="1781D5F7" w:rsidR="00102769" w:rsidRDefault="00B12999" w:rsidP="005A179E">
      <w:pPr>
        <w:ind w:firstLine="0"/>
      </w:pPr>
      <w:r>
        <w:rPr>
          <w:noProof/>
        </w:rPr>
        <w:lastRenderedPageBreak/>
        <w:drawing>
          <wp:inline distT="0" distB="0" distL="0" distR="0" wp14:anchorId="22C693A0" wp14:editId="527617F4">
            <wp:extent cx="5943600" cy="40970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1-09-13 at 7.53.28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34E7" w14:textId="2ED6FA2B" w:rsidR="00B12999" w:rsidRDefault="00B12999" w:rsidP="005A179E">
      <w:pPr>
        <w:ind w:firstLine="0"/>
      </w:pPr>
    </w:p>
    <w:p w14:paraId="08480530" w14:textId="4DFBB371" w:rsidR="00B12999" w:rsidRDefault="00B12999" w:rsidP="005A179E">
      <w:pPr>
        <w:ind w:firstLine="0"/>
      </w:pPr>
    </w:p>
    <w:p w14:paraId="4C1FC7F2" w14:textId="38C9826A" w:rsidR="00B12999" w:rsidRPr="009C7EA4" w:rsidRDefault="00B12999" w:rsidP="005A179E">
      <w:pPr>
        <w:ind w:firstLine="0"/>
      </w:pPr>
      <w:r>
        <w:t xml:space="preserve">Hopefully…I hit everything. Wow. This lab was a journey for me. </w:t>
      </w:r>
    </w:p>
    <w:sectPr w:rsidR="00B12999" w:rsidRPr="009C7EA4">
      <w:headerReference w:type="default" r:id="rId21"/>
      <w:headerReference w:type="first" r:id="rId2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F09ADA" w14:textId="77777777" w:rsidR="00C01F7A" w:rsidRDefault="00C01F7A">
      <w:pPr>
        <w:spacing w:line="240" w:lineRule="auto"/>
      </w:pPr>
      <w:r>
        <w:separator/>
      </w:r>
    </w:p>
  </w:endnote>
  <w:endnote w:type="continuationSeparator" w:id="0">
    <w:p w14:paraId="3ECA0290" w14:textId="77777777" w:rsidR="00C01F7A" w:rsidRDefault="00C01F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DD7D6C" w14:textId="77777777" w:rsidR="00C01F7A" w:rsidRDefault="00C01F7A">
      <w:pPr>
        <w:spacing w:line="240" w:lineRule="auto"/>
      </w:pPr>
      <w:r>
        <w:separator/>
      </w:r>
    </w:p>
  </w:footnote>
  <w:footnote w:type="continuationSeparator" w:id="0">
    <w:p w14:paraId="1D6A9F62" w14:textId="77777777" w:rsidR="00C01F7A" w:rsidRDefault="00C01F7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89F13E" w14:textId="77777777" w:rsidR="00080C97" w:rsidRDefault="00C01F7A">
    <w:pPr>
      <w:pStyle w:val="Header"/>
    </w:pPr>
    <w:sdt>
      <w:sdtPr>
        <w:alias w:val="Last Name:"/>
        <w:tag w:val="Last Name:"/>
        <w:id w:val="1658178901"/>
        <w:placeholder>
          <w:docPart w:val="516AC84969D6064ABB0476D45561C3F0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/>
      <w:sdtContent>
        <w:r w:rsidR="00CD3F71">
          <w:t>Warren</w:t>
        </w:r>
      </w:sdtContent>
    </w:sdt>
    <w:r w:rsidR="00EC2FE4">
      <w:t xml:space="preserve"> </w:t>
    </w:r>
    <w:r w:rsidR="00EC2FE4">
      <w:fldChar w:fldCharType="begin"/>
    </w:r>
    <w:r w:rsidR="00EC2FE4">
      <w:instrText xml:space="preserve"> PAGE   \* MERGEFORMAT </w:instrText>
    </w:r>
    <w:r w:rsidR="00EC2FE4">
      <w:fldChar w:fldCharType="separate"/>
    </w:r>
    <w:r w:rsidR="00AB1E45">
      <w:rPr>
        <w:noProof/>
      </w:rPr>
      <w:t>4</w:t>
    </w:r>
    <w:r w:rsidR="00EC2FE4"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6B1AED" w14:textId="77777777" w:rsidR="00080C97" w:rsidRDefault="00C01F7A">
    <w:pPr>
      <w:pStyle w:val="Header"/>
    </w:pPr>
    <w:sdt>
      <w:sdtPr>
        <w:alias w:val="Last Name:"/>
        <w:tag w:val="Last Name:"/>
        <w:id w:val="-348181431"/>
        <w:placeholder>
          <w:docPart w:val="A1C029EDF3223E4AB366502026A0D2E7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/>
      <w:sdtContent>
        <w:r w:rsidR="00CD3F71">
          <w:t>Warren</w:t>
        </w:r>
      </w:sdtContent>
    </w:sdt>
    <w:r w:rsidR="00EC2FE4">
      <w:t xml:space="preserve"> </w:t>
    </w:r>
    <w:r w:rsidR="00EC2FE4">
      <w:fldChar w:fldCharType="begin"/>
    </w:r>
    <w:r w:rsidR="00EC2FE4">
      <w:instrText xml:space="preserve"> PAGE   \* MERGEFORMAT </w:instrText>
    </w:r>
    <w:r w:rsidR="00EC2FE4">
      <w:fldChar w:fldCharType="separate"/>
    </w:r>
    <w:r w:rsidR="00AB1E45">
      <w:rPr>
        <w:noProof/>
      </w:rPr>
      <w:t>1</w:t>
    </w:r>
    <w:r w:rsidR="00EC2FE4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191A803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4D47FA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530367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8A8F44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803B58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C2E5F4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90012B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9141AF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EAE076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6D0A09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87A3A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035500C"/>
    <w:multiLevelType w:val="hybridMultilevel"/>
    <w:tmpl w:val="412CB90E"/>
    <w:lvl w:ilvl="0" w:tplc="B74C9686">
      <w:start w:val="3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29E3C4C"/>
    <w:multiLevelType w:val="hybridMultilevel"/>
    <w:tmpl w:val="6256DC96"/>
    <w:lvl w:ilvl="0" w:tplc="0562E4D2">
      <w:start w:val="1"/>
      <w:numFmt w:val="lowerLetter"/>
      <w:pStyle w:val="TableNote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D500B64"/>
    <w:multiLevelType w:val="multilevel"/>
    <w:tmpl w:val="EA0C65F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50B905F1"/>
    <w:multiLevelType w:val="hybridMultilevel"/>
    <w:tmpl w:val="182A4AEA"/>
    <w:lvl w:ilvl="0" w:tplc="D1C621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39E1B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9BC4956"/>
    <w:multiLevelType w:val="multilevel"/>
    <w:tmpl w:val="4572ABF8"/>
    <w:styleLink w:val="MLAOutline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5B1B5787"/>
    <w:multiLevelType w:val="multilevel"/>
    <w:tmpl w:val="4572ABF8"/>
    <w:numStyleLink w:val="MLAOutline"/>
  </w:abstractNum>
  <w:abstractNum w:abstractNumId="18" w15:restartNumberingAfterBreak="0">
    <w:nsid w:val="5CE34C09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6"/>
  </w:num>
  <w:num w:numId="13">
    <w:abstractNumId w:val="17"/>
  </w:num>
  <w:num w:numId="14">
    <w:abstractNumId w:val="15"/>
  </w:num>
  <w:num w:numId="15">
    <w:abstractNumId w:val="10"/>
  </w:num>
  <w:num w:numId="16">
    <w:abstractNumId w:val="13"/>
  </w:num>
  <w:num w:numId="17">
    <w:abstractNumId w:val="18"/>
  </w:num>
  <w:num w:numId="18">
    <w:abstractNumId w:val="14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F71"/>
    <w:rsid w:val="00080C97"/>
    <w:rsid w:val="000B4CEF"/>
    <w:rsid w:val="00102769"/>
    <w:rsid w:val="0011071A"/>
    <w:rsid w:val="001C7CA7"/>
    <w:rsid w:val="00212906"/>
    <w:rsid w:val="002402F7"/>
    <w:rsid w:val="0034643D"/>
    <w:rsid w:val="003E748F"/>
    <w:rsid w:val="00431114"/>
    <w:rsid w:val="00487115"/>
    <w:rsid w:val="004F4936"/>
    <w:rsid w:val="00537C8F"/>
    <w:rsid w:val="005A179E"/>
    <w:rsid w:val="005C4222"/>
    <w:rsid w:val="00611B17"/>
    <w:rsid w:val="00640936"/>
    <w:rsid w:val="006913FC"/>
    <w:rsid w:val="006A64A8"/>
    <w:rsid w:val="00721A77"/>
    <w:rsid w:val="0079162B"/>
    <w:rsid w:val="007D4B2F"/>
    <w:rsid w:val="007D57E8"/>
    <w:rsid w:val="00843ED2"/>
    <w:rsid w:val="00846AE7"/>
    <w:rsid w:val="008F7B38"/>
    <w:rsid w:val="00965112"/>
    <w:rsid w:val="00980964"/>
    <w:rsid w:val="0099582F"/>
    <w:rsid w:val="009A2364"/>
    <w:rsid w:val="009C7EA4"/>
    <w:rsid w:val="009D7E88"/>
    <w:rsid w:val="00A172B1"/>
    <w:rsid w:val="00A72002"/>
    <w:rsid w:val="00AB1E45"/>
    <w:rsid w:val="00B12999"/>
    <w:rsid w:val="00B82F8F"/>
    <w:rsid w:val="00BA317B"/>
    <w:rsid w:val="00BC639A"/>
    <w:rsid w:val="00BD3A4E"/>
    <w:rsid w:val="00BD51A2"/>
    <w:rsid w:val="00C01F7A"/>
    <w:rsid w:val="00C26420"/>
    <w:rsid w:val="00C74A4F"/>
    <w:rsid w:val="00CA3584"/>
    <w:rsid w:val="00CD3F71"/>
    <w:rsid w:val="00CD5BDD"/>
    <w:rsid w:val="00D20004"/>
    <w:rsid w:val="00E00FA3"/>
    <w:rsid w:val="00E10E2B"/>
    <w:rsid w:val="00E26791"/>
    <w:rsid w:val="00EC2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F584F1"/>
  <w15:chartTrackingRefBased/>
  <w15:docId w15:val="{09971198-94A8-5047-AB15-B782FADD9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65112"/>
    <w:pPr>
      <w:suppressAutoHyphens/>
    </w:pPr>
  </w:style>
  <w:style w:type="paragraph" w:styleId="Heading1">
    <w:name w:val="heading 1"/>
    <w:basedOn w:val="Normal"/>
    <w:next w:val="Normal"/>
    <w:link w:val="Heading1Char"/>
    <w:uiPriority w:val="9"/>
    <w:qFormat/>
    <w:rsid w:val="00EC2FE4"/>
    <w:pPr>
      <w:keepNext/>
      <w:keepLines/>
      <w:ind w:firstLine="0"/>
      <w:outlineLvl w:val="0"/>
    </w:pPr>
    <w:rPr>
      <w:rFonts w:asciiTheme="majorHAnsi" w:eastAsiaTheme="majorEastAsia" w:hAnsiTheme="majorHAnsi" w:cstheme="majorBidi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2FE4"/>
    <w:pPr>
      <w:keepNext/>
      <w:keepLines/>
      <w:ind w:firstLine="0"/>
      <w:outlineLvl w:val="1"/>
    </w:pPr>
    <w:rPr>
      <w:rFonts w:asciiTheme="majorHAnsi" w:eastAsiaTheme="majorEastAsia" w:hAnsiTheme="majorHAnsi" w:cstheme="majorBidi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2FE4"/>
    <w:pPr>
      <w:keepNext/>
      <w:keepLines/>
      <w:ind w:firstLine="0"/>
      <w:outlineLvl w:val="2"/>
    </w:pPr>
    <w:rPr>
      <w:rFonts w:asciiTheme="majorHAnsi" w:eastAsiaTheme="majorEastAsia" w:hAnsiTheme="majorHAnsi" w:cstheme="majorBid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2FE4"/>
    <w:pPr>
      <w:keepNext/>
      <w:keepLines/>
      <w:ind w:firstLine="0"/>
      <w:outlineLvl w:val="3"/>
    </w:pPr>
    <w:rPr>
      <w:rFonts w:asciiTheme="majorHAnsi" w:eastAsiaTheme="majorEastAsia" w:hAnsiTheme="majorHAnsi" w:cstheme="majorBidi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2FE4"/>
    <w:pPr>
      <w:keepNext/>
      <w:keepLines/>
      <w:ind w:firstLine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2FE4"/>
    <w:pPr>
      <w:keepNext/>
      <w:keepLines/>
      <w:ind w:firstLine="0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2FE4"/>
    <w:pPr>
      <w:keepNext/>
      <w:keepLines/>
      <w:ind w:firstLine="0"/>
      <w:outlineLvl w:val="6"/>
    </w:pPr>
    <w:rPr>
      <w:rFonts w:asciiTheme="majorHAnsi" w:eastAsiaTheme="majorEastAsia" w:hAnsiTheme="majorHAnsi"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2FE4"/>
    <w:pPr>
      <w:keepNext/>
      <w:keepLines/>
      <w:ind w:firstLine="0"/>
      <w:outlineLvl w:val="7"/>
    </w:pPr>
    <w:rPr>
      <w:rFonts w:asciiTheme="majorHAnsi" w:eastAsiaTheme="majorEastAsia" w:hAnsiTheme="majorHAnsi" w:cstheme="majorBidi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2FE4"/>
    <w:pPr>
      <w:keepNext/>
      <w:keepLines/>
      <w:ind w:firstLine="0"/>
      <w:outlineLvl w:val="8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  <w:ind w:firstLine="0"/>
      <w:jc w:val="right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rsid w:val="00EC2FE4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2FE4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8"/>
    <w:unhideWhenUsed/>
    <w:qFormat/>
    <w:pPr>
      <w:ind w:firstLine="0"/>
    </w:pPr>
  </w:style>
  <w:style w:type="paragraph" w:styleId="BlockText">
    <w:name w:val="Block Text"/>
    <w:basedOn w:val="Normal"/>
    <w:uiPriority w:val="99"/>
    <w:semiHidden/>
    <w:unhideWhenUsed/>
    <w:rsid w:val="00EC2FE4"/>
    <w:pPr>
      <w:pBdr>
        <w:top w:val="single" w:sz="2" w:space="10" w:color="404040" w:themeColor="text1" w:themeTint="BF" w:shadow="1"/>
        <w:left w:val="single" w:sz="2" w:space="10" w:color="404040" w:themeColor="text1" w:themeTint="BF" w:shadow="1"/>
        <w:bottom w:val="single" w:sz="2" w:space="10" w:color="404040" w:themeColor="text1" w:themeTint="BF" w:shadow="1"/>
        <w:right w:val="single" w:sz="2" w:space="10" w:color="404040" w:themeColor="text1" w:themeTint="BF" w:shadow="1"/>
      </w:pBdr>
      <w:ind w:left="1152" w:right="1152" w:firstLine="0"/>
    </w:pPr>
    <w:rPr>
      <w:i/>
      <w:iCs/>
      <w:color w:val="404040" w:themeColor="text1" w:themeTint="BF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rsid w:val="00EC2FE4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EC2FE4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EC2FE4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EC2FE4"/>
    <w:rPr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C2FE4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paragraph" w:styleId="CommentText">
    <w:name w:val="annotation text"/>
    <w:basedOn w:val="Normal"/>
    <w:link w:val="CommentTextChar"/>
    <w:uiPriority w:val="99"/>
    <w:semiHidden/>
    <w:unhideWhenUsed/>
    <w:rsid w:val="00EC2FE4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C2FE4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rsid w:val="00EC2FE4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C2FE4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paragraph" w:styleId="EndnoteText">
    <w:name w:val="endnote text"/>
    <w:basedOn w:val="Normal"/>
    <w:link w:val="EndnoteTextChar"/>
    <w:uiPriority w:val="99"/>
    <w:semiHidden/>
    <w:unhideWhenUsed/>
  </w:style>
  <w:style w:type="character" w:customStyle="1" w:styleId="EndnoteTextChar">
    <w:name w:val="Endnote Text Char"/>
    <w:basedOn w:val="DefaultParagraphFont"/>
    <w:link w:val="EndnoteText"/>
    <w:uiPriority w:val="99"/>
    <w:semiHidden/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EC2FE4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customStyle="1" w:styleId="TableTitle">
    <w:name w:val="Table Title"/>
    <w:basedOn w:val="Normal"/>
    <w:next w:val="Normal"/>
    <w:uiPriority w:val="5"/>
    <w:qFormat/>
    <w:pPr>
      <w:ind w:left="360" w:hanging="360"/>
    </w:pPr>
  </w:style>
  <w:style w:type="paragraph" w:styleId="FootnoteText">
    <w:name w:val="footnote text"/>
    <w:basedOn w:val="Normal"/>
    <w:link w:val="FootnoteTextChar"/>
    <w:uiPriority w:val="99"/>
    <w:semiHidden/>
    <w:unhideWhenUsed/>
  </w:style>
  <w:style w:type="character" w:customStyle="1" w:styleId="FootnoteTextChar">
    <w:name w:val="Footnote Text Char"/>
    <w:basedOn w:val="DefaultParagraphFont"/>
    <w:link w:val="FootnoteText"/>
    <w:uiPriority w:val="99"/>
    <w:semiHidden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2FE4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2FE4"/>
    <w:rPr>
      <w:rFonts w:ascii="Consolas" w:hAnsi="Consolas" w:cs="Consolas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9"/>
    <w:semiHidden/>
    <w:unhideWhenUsed/>
    <w:pPr>
      <w:numPr>
        <w:numId w:val="1"/>
      </w:numPr>
      <w:ind w:firstLine="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9"/>
    <w:semiHidden/>
    <w:unhideWhenUsed/>
    <w:pPr>
      <w:numPr>
        <w:numId w:val="6"/>
      </w:numPr>
      <w:ind w:firstLine="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EC2FE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EC2FE4"/>
    <w:rPr>
      <w:rFonts w:ascii="Consolas" w:hAnsi="Consolas" w:cs="Consolas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aliases w:val="No Indent"/>
    <w:uiPriority w:val="1"/>
    <w:qFormat/>
    <w:pPr>
      <w:ind w:firstLine="0"/>
    </w:p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paragraph" w:styleId="PlainText">
    <w:name w:val="Plain Text"/>
    <w:basedOn w:val="Normal"/>
    <w:link w:val="PlainTextChar"/>
    <w:uiPriority w:val="99"/>
    <w:semiHidden/>
    <w:unhideWhenUsed/>
    <w:rsid w:val="00EC2FE4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EC2FE4"/>
    <w:rPr>
      <w:rFonts w:ascii="Consolas" w:hAnsi="Consolas" w:cs="Consolas"/>
      <w:sz w:val="22"/>
      <w:szCs w:val="21"/>
    </w:rPr>
  </w:style>
  <w:style w:type="paragraph" w:styleId="Quote">
    <w:name w:val="Quote"/>
    <w:basedOn w:val="Normal"/>
    <w:next w:val="Normal"/>
    <w:link w:val="QuoteChar"/>
    <w:uiPriority w:val="4"/>
    <w:qFormat/>
    <w:pPr>
      <w:ind w:left="1440" w:firstLine="0"/>
    </w:pPr>
  </w:style>
  <w:style w:type="character" w:customStyle="1" w:styleId="QuoteChar">
    <w:name w:val="Quote Char"/>
    <w:basedOn w:val="DefaultParagraphFont"/>
    <w:link w:val="Quote"/>
    <w:uiPriority w:val="4"/>
    <w:rsid w:val="007D4B2F"/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itle">
    <w:name w:val="Title"/>
    <w:basedOn w:val="Normal"/>
    <w:next w:val="Normal"/>
    <w:link w:val="TitleChar"/>
    <w:uiPriority w:val="2"/>
    <w:qFormat/>
    <w:pPr>
      <w:ind w:firstLine="0"/>
      <w:jc w:val="center"/>
    </w:pPr>
    <w:rPr>
      <w:rFonts w:asciiTheme="majorHAnsi" w:eastAsiaTheme="majorEastAsia" w:hAnsiTheme="majorHAnsi" w:cstheme="majorBidi"/>
      <w:spacing w:val="-10"/>
      <w:kern w:val="28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theme="majorBidi"/>
      <w:spacing w:val="-10"/>
      <w:kern w:val="28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unhideWhenUsed/>
    <w:pPr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semiHidden/>
    <w:unhideWhenUsed/>
    <w:pPr>
      <w:spacing w:after="100"/>
      <w:ind w:left="240" w:firstLine="0"/>
    </w:p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80" w:firstLine="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EC2FE4"/>
    <w:rPr>
      <w:color w:val="404040" w:themeColor="text1" w:themeTint="BF"/>
    </w:rPr>
  </w:style>
  <w:style w:type="character" w:styleId="Emphasis">
    <w:name w:val="Emphasis"/>
    <w:basedOn w:val="DefaultParagraphFont"/>
    <w:uiPriority w:val="3"/>
    <w:qFormat/>
    <w:rPr>
      <w:i/>
      <w:iCs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MLAresearchpapertable">
    <w:name w:val="MLA research paper table"/>
    <w:basedOn w:val="TableNormal"/>
    <w:uiPriority w:val="99"/>
    <w:pPr>
      <w:spacing w:before="240"/>
      <w:ind w:left="72" w:right="72" w:firstLine="0"/>
    </w:pPr>
    <w:tblPr>
      <w:tblBorders>
        <w:top w:val="single" w:sz="4" w:space="0" w:color="auto"/>
        <w:bottom w:val="single" w:sz="4" w:space="0" w:color="auto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240" w:beforeAutospacing="0" w:afterLines="0" w:after="0" w:afterAutospacing="0"/>
      </w:p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vAlign w:val="center"/>
      </w:tcPr>
    </w:tblStylePr>
  </w:style>
  <w:style w:type="paragraph" w:customStyle="1" w:styleId="TableSource">
    <w:name w:val="Table Source"/>
    <w:basedOn w:val="TableTitle"/>
    <w:next w:val="Normal"/>
    <w:uiPriority w:val="6"/>
    <w:qFormat/>
    <w:pPr>
      <w:spacing w:before="240"/>
    </w:pPr>
  </w:style>
  <w:style w:type="paragraph" w:customStyle="1" w:styleId="TableNote">
    <w:name w:val="Table Note"/>
    <w:basedOn w:val="Normal"/>
    <w:uiPriority w:val="7"/>
    <w:qFormat/>
    <w:pPr>
      <w:numPr>
        <w:numId w:val="11"/>
      </w:numPr>
    </w:pPr>
  </w:style>
  <w:style w:type="numbering" w:customStyle="1" w:styleId="MLAOutline">
    <w:name w:val="MLA Outline"/>
    <w:uiPriority w:val="99"/>
    <w:pPr>
      <w:numPr>
        <w:numId w:val="12"/>
      </w:numPr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semiHidden/>
    <w:unhideWhenUsed/>
    <w:qFormat/>
    <w:rsid w:val="007D4B2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7D4B2F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7D4B2F"/>
    <w:rPr>
      <w:i/>
      <w:iCs/>
      <w:color w:val="404040" w:themeColor="text1" w:themeTint="BF"/>
    </w:rPr>
  </w:style>
  <w:style w:type="character" w:styleId="FollowedHyperlink">
    <w:name w:val="FollowedHyperlink"/>
    <w:basedOn w:val="DefaultParagraphFont"/>
    <w:uiPriority w:val="99"/>
    <w:semiHidden/>
    <w:unhideWhenUsed/>
    <w:rsid w:val="00EC2FE4"/>
    <w:rPr>
      <w:color w:val="404040" w:themeColor="text1" w:themeTint="B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C2FE4"/>
    <w:rPr>
      <w:sz w:val="22"/>
      <w:szCs w:val="16"/>
    </w:rPr>
  </w:style>
  <w:style w:type="character" w:styleId="HTMLKeyboard">
    <w:name w:val="HTML Keyboard"/>
    <w:basedOn w:val="DefaultParagraphFont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26420"/>
    <w:rPr>
      <w:b/>
      <w:bCs/>
      <w:caps w:val="0"/>
      <w:smallCaps/>
      <w:color w:val="6E6E6E" w:themeColor="accent1" w:themeShade="80"/>
      <w:spacing w:val="5"/>
    </w:rPr>
  </w:style>
  <w:style w:type="paragraph" w:styleId="ListParagraph">
    <w:name w:val="List Paragraph"/>
    <w:basedOn w:val="Normal"/>
    <w:uiPriority w:val="34"/>
    <w:unhideWhenUsed/>
    <w:qFormat/>
    <w:rsid w:val="009C7E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acksonwarren/Library/Containers/com.microsoft.Word/Data/Library/Application%20Support/Microsoft/Office/16.0/DTS/Search/%7bE014548A-A877-EE4B-90C5-574ACDE47551%7dtf0398484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1C029EDF3223E4AB366502026A0D2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7A1E51-9C79-0D40-9689-FF6318977587}"/>
      </w:docPartPr>
      <w:docPartBody>
        <w:p w:rsidR="00FF6366" w:rsidRDefault="00174D0D">
          <w:pPr>
            <w:pStyle w:val="A1C029EDF3223E4AB366502026A0D2E7"/>
          </w:pPr>
          <w:r>
            <w:t>Table data</w:t>
          </w:r>
        </w:p>
      </w:docPartBody>
    </w:docPart>
    <w:docPart>
      <w:docPartPr>
        <w:name w:val="516AC84969D6064ABB0476D45561C3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34F4DE-E9B7-964D-A510-3BE727B1AD17}"/>
      </w:docPartPr>
      <w:docPartBody>
        <w:p w:rsidR="00FF6366" w:rsidRDefault="00174D0D">
          <w:pPr>
            <w:pStyle w:val="516AC84969D6064ABB0476D45561C3F0"/>
          </w:pPr>
          <w:r>
            <w:t>Table data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D0D"/>
    <w:rsid w:val="00174D0D"/>
    <w:rsid w:val="00A21C17"/>
    <w:rsid w:val="00D0011D"/>
    <w:rsid w:val="00DA425C"/>
    <w:rsid w:val="00FF6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5C02CFD4BA3904C934B8FECE58254A8">
    <w:name w:val="75C02CFD4BA3904C934B8FECE58254A8"/>
  </w:style>
  <w:style w:type="paragraph" w:customStyle="1" w:styleId="F2F69DE2C37F6440AD40FCDDA19BF816">
    <w:name w:val="F2F69DE2C37F6440AD40FCDDA19BF816"/>
  </w:style>
  <w:style w:type="paragraph" w:customStyle="1" w:styleId="43D88DEF7F015841BD2DC7372A042E14">
    <w:name w:val="43D88DEF7F015841BD2DC7372A042E14"/>
  </w:style>
  <w:style w:type="paragraph" w:customStyle="1" w:styleId="BC53A8F3A9930E4CA1FE436FFDC17DD1">
    <w:name w:val="BC53A8F3A9930E4CA1FE436FFDC17DD1"/>
  </w:style>
  <w:style w:type="paragraph" w:customStyle="1" w:styleId="BB87C700AA32884B86ED762DDACE2744">
    <w:name w:val="BB87C700AA32884B86ED762DDACE2744"/>
  </w:style>
  <w:style w:type="paragraph" w:customStyle="1" w:styleId="EB494712F0E7954EB97C469F075C9BE4">
    <w:name w:val="EB494712F0E7954EB97C469F075C9BE4"/>
  </w:style>
  <w:style w:type="character" w:styleId="Emphasis">
    <w:name w:val="Emphasis"/>
    <w:basedOn w:val="DefaultParagraphFont"/>
    <w:uiPriority w:val="3"/>
    <w:qFormat/>
    <w:rPr>
      <w:i/>
      <w:iCs/>
    </w:rPr>
  </w:style>
  <w:style w:type="paragraph" w:customStyle="1" w:styleId="88628C76E0879A49AC3E98BFDD1E2472">
    <w:name w:val="88628C76E0879A49AC3E98BFDD1E2472"/>
  </w:style>
  <w:style w:type="paragraph" w:customStyle="1" w:styleId="D82C48215F7E04479F8F14A8C7EEB177">
    <w:name w:val="D82C48215F7E04479F8F14A8C7EEB177"/>
  </w:style>
  <w:style w:type="paragraph" w:customStyle="1" w:styleId="A50312CDD7C5404BAD7AABE3036DB230">
    <w:name w:val="A50312CDD7C5404BAD7AABE3036DB230"/>
  </w:style>
  <w:style w:type="paragraph" w:customStyle="1" w:styleId="1379D065E7177245A39E015A0E9476E0">
    <w:name w:val="1379D065E7177245A39E015A0E9476E0"/>
  </w:style>
  <w:style w:type="paragraph" w:customStyle="1" w:styleId="BA4A89AF19E8F54689ADBF7CC89B0CC8">
    <w:name w:val="BA4A89AF19E8F54689ADBF7CC89B0CC8"/>
  </w:style>
  <w:style w:type="paragraph" w:customStyle="1" w:styleId="0B962BACB783AF4281C0782303C57E94">
    <w:name w:val="0B962BACB783AF4281C0782303C57E94"/>
  </w:style>
  <w:style w:type="paragraph" w:customStyle="1" w:styleId="93DCB33920D5F24F8B93EBFEC330DA03">
    <w:name w:val="93DCB33920D5F24F8B93EBFEC330DA03"/>
  </w:style>
  <w:style w:type="paragraph" w:customStyle="1" w:styleId="892A12AC7890EF4F9FE65FEB3AA9D0FB">
    <w:name w:val="892A12AC7890EF4F9FE65FEB3AA9D0FB"/>
  </w:style>
  <w:style w:type="paragraph" w:customStyle="1" w:styleId="189BC7BB0480BE47986CEE4DA81B6C53">
    <w:name w:val="189BC7BB0480BE47986CEE4DA81B6C53"/>
  </w:style>
  <w:style w:type="paragraph" w:customStyle="1" w:styleId="A1C029EDF3223E4AB366502026A0D2E7">
    <w:name w:val="A1C029EDF3223E4AB366502026A0D2E7"/>
  </w:style>
  <w:style w:type="paragraph" w:customStyle="1" w:styleId="516AC84969D6064ABB0476D45561C3F0">
    <w:name w:val="516AC84969D6064ABB0476D45561C3F0"/>
  </w:style>
  <w:style w:type="paragraph" w:customStyle="1" w:styleId="94CD776DB84973409DF0F1E8F9EDD4E2">
    <w:name w:val="94CD776DB84973409DF0F1E8F9EDD4E2"/>
  </w:style>
  <w:style w:type="paragraph" w:customStyle="1" w:styleId="0BEDC0960BD3534BB8F02363D86530D1">
    <w:name w:val="0BEDC0960BD3534BB8F02363D86530D1"/>
  </w:style>
  <w:style w:type="paragraph" w:customStyle="1" w:styleId="3F88BF0037310D4F8BEACC34E8403581">
    <w:name w:val="3F88BF0037310D4F8BEACC34E8403581"/>
  </w:style>
  <w:style w:type="paragraph" w:customStyle="1" w:styleId="8C42A4DDD86D04468A356F9FB6090491">
    <w:name w:val="8C42A4DDD86D04468A356F9FB6090491"/>
  </w:style>
  <w:style w:type="paragraph" w:customStyle="1" w:styleId="7595D7D4F849CA428537A47F05E3CB9F">
    <w:name w:val="7595D7D4F849CA428537A47F05E3CB9F"/>
  </w:style>
  <w:style w:type="paragraph" w:customStyle="1" w:styleId="14861AEE1D32054AB87DEBFB2C2608A2">
    <w:name w:val="14861AEE1D32054AB87DEBFB2C2608A2"/>
  </w:style>
  <w:style w:type="paragraph" w:customStyle="1" w:styleId="7439B8F36C0DBB4C97B3877C19357A1B">
    <w:name w:val="7439B8F36C0DBB4C97B3877C19357A1B"/>
  </w:style>
  <w:style w:type="paragraph" w:customStyle="1" w:styleId="0FEEAD51BB3BEF4A90DF47C8AA797277">
    <w:name w:val="0FEEAD51BB3BEF4A90DF47C8AA797277"/>
  </w:style>
  <w:style w:type="paragraph" w:customStyle="1" w:styleId="26101CAAFA57A548B9F955CF6D7925C6">
    <w:name w:val="26101CAAFA57A548B9F955CF6D7925C6"/>
  </w:style>
  <w:style w:type="paragraph" w:customStyle="1" w:styleId="EF08B2A852AB6A47ADBA074933C7ADBC">
    <w:name w:val="EF08B2A852AB6A47ADBA074933C7ADBC"/>
  </w:style>
  <w:style w:type="paragraph" w:customStyle="1" w:styleId="2D6AA3F4FE48FF47A8FA3AA6815D314D">
    <w:name w:val="2D6AA3F4FE48FF47A8FA3AA6815D314D"/>
  </w:style>
  <w:style w:type="paragraph" w:customStyle="1" w:styleId="B6543339EE1BD748B50354CC1B4356ED">
    <w:name w:val="B6543339EE1BD748B50354CC1B4356ED"/>
  </w:style>
  <w:style w:type="paragraph" w:customStyle="1" w:styleId="4F41F4935BD88F4A9B268EF0EE04A57C">
    <w:name w:val="4F41F4935BD88F4A9B268EF0EE04A57C"/>
  </w:style>
  <w:style w:type="paragraph" w:customStyle="1" w:styleId="16C3E6B8CB2D2842B25D4C98171815E1">
    <w:name w:val="16C3E6B8CB2D2842B25D4C98171815E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Warren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A3C4E30-9D2D-354A-989A-2E35BEF6D4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{E014548A-A877-EE4B-90C5-574ACDE47551}tf03984841.dotx</Template>
  <TotalTime>45</TotalTime>
  <Pages>15</Pages>
  <Words>347</Words>
  <Characters>1979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Jackson Warren</dc:creator>
  <cp:keywords/>
  <dc:description/>
  <cp:lastModifiedBy>Jackson Warren</cp:lastModifiedBy>
  <cp:revision>25</cp:revision>
  <dcterms:created xsi:type="dcterms:W3CDTF">2021-08-27T16:00:00Z</dcterms:created>
  <dcterms:modified xsi:type="dcterms:W3CDTF">2021-09-14T01:57:00Z</dcterms:modified>
</cp:coreProperties>
</file>