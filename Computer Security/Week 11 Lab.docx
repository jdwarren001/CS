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F0332" w14:textId="77777777" w:rsidR="00080C97" w:rsidRDefault="00CD3F71">
      <w:pPr>
        <w:pStyle w:val="NoSpacing"/>
      </w:pPr>
      <w:r>
        <w:t>Jackson Warren</w:t>
      </w:r>
    </w:p>
    <w:p w14:paraId="021A5FF2" w14:textId="77777777" w:rsidR="00080C97" w:rsidRDefault="00CD3F71">
      <w:pPr>
        <w:pStyle w:val="NoSpacing"/>
      </w:pPr>
      <w:r>
        <w:t>Jeremy Bergen</w:t>
      </w:r>
    </w:p>
    <w:p w14:paraId="48DF8508" w14:textId="77777777" w:rsidR="00080C97" w:rsidRDefault="00CD3F71">
      <w:pPr>
        <w:pStyle w:val="NoSpacing"/>
      </w:pPr>
      <w:r>
        <w:t>CSCI 370</w:t>
      </w:r>
    </w:p>
    <w:p w14:paraId="41FF4DA3" w14:textId="2309B4E0" w:rsidR="007D4B2F" w:rsidRDefault="00FF53D9">
      <w:pPr>
        <w:pStyle w:val="NoSpacing"/>
      </w:pPr>
      <w:r>
        <w:t>11/15/21</w:t>
      </w:r>
    </w:p>
    <w:p w14:paraId="7A524CDD" w14:textId="364D5CE1" w:rsidR="00080C97" w:rsidRDefault="00FF53D9" w:rsidP="00CD3F71">
      <w:pPr>
        <w:pStyle w:val="Title"/>
      </w:pPr>
      <w:r>
        <w:t>Week 11</w:t>
      </w:r>
      <w:r w:rsidR="00EC2FE4">
        <w:t xml:space="preserve">: </w:t>
      </w:r>
      <w:r>
        <w:t>Lab 10</w:t>
      </w:r>
    </w:p>
    <w:p w14:paraId="50F0E154" w14:textId="6C857560" w:rsidR="002B1F90" w:rsidRPr="002B1F90" w:rsidRDefault="002B1F90" w:rsidP="002B1F90">
      <w:r>
        <w:t>Section 1:</w:t>
      </w:r>
    </w:p>
    <w:p w14:paraId="5584979A" w14:textId="5D64948B" w:rsidR="00FF53D9" w:rsidRDefault="002B1F90" w:rsidP="00FF53D9">
      <w:r>
        <w:rPr>
          <w:noProof/>
        </w:rPr>
        <w:drawing>
          <wp:inline distT="0" distB="0" distL="0" distR="0" wp14:anchorId="60A69FC8" wp14:editId="71C63ED0">
            <wp:extent cx="3195873" cy="202501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1-03 at 9.33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719" cy="20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D383" w14:textId="77777777" w:rsidR="002C0F87" w:rsidRDefault="002C0F87" w:rsidP="00FF53D9">
      <w:r>
        <w:rPr>
          <w:noProof/>
        </w:rPr>
        <w:drawing>
          <wp:inline distT="0" distB="0" distL="0" distR="0" wp14:anchorId="2B6941ED" wp14:editId="2C25B6F5">
            <wp:extent cx="3431263" cy="1590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1-03 at 9.39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31" cy="15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A37062" w14:textId="28492FB1" w:rsidR="003A660A" w:rsidRDefault="002C0F87" w:rsidP="00FF53D9">
      <w:r>
        <w:t>Accidently downloaded another folder too</w:t>
      </w:r>
    </w:p>
    <w:p w14:paraId="1AB770BF" w14:textId="580455A5" w:rsidR="002C0F87" w:rsidRDefault="00166515" w:rsidP="00FF53D9">
      <w:r>
        <w:rPr>
          <w:noProof/>
        </w:rPr>
        <w:lastRenderedPageBreak/>
        <w:drawing>
          <wp:inline distT="0" distB="0" distL="0" distR="0" wp14:anchorId="5F9EA596" wp14:editId="53A0B9CA">
            <wp:extent cx="4599160" cy="257326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1-03 at 9.58.42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253" cy="25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8C4F" w14:textId="30FB9B42" w:rsidR="00166515" w:rsidRDefault="002D12C9" w:rsidP="00FF53D9">
      <w:r>
        <w:rPr>
          <w:noProof/>
        </w:rPr>
        <w:drawing>
          <wp:inline distT="0" distB="0" distL="0" distR="0" wp14:anchorId="4C08B7F8" wp14:editId="7B908C3D">
            <wp:extent cx="4499572" cy="240938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1-03 at 10.06.2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50" cy="24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1343" w14:textId="54446F07" w:rsidR="002D12C9" w:rsidRDefault="002D12C9" w:rsidP="00FF53D9"/>
    <w:p w14:paraId="6064315D" w14:textId="655EB839" w:rsidR="00FD337F" w:rsidRDefault="00FD337F" w:rsidP="00FF53D9"/>
    <w:p w14:paraId="7DCE59C4" w14:textId="7056A617" w:rsidR="008518F5" w:rsidRDefault="008518F5" w:rsidP="00FF53D9"/>
    <w:p w14:paraId="472EC427" w14:textId="6827F97C" w:rsidR="008518F5" w:rsidRDefault="008518F5" w:rsidP="00FF53D9"/>
    <w:p w14:paraId="609B0AC6" w14:textId="36F92A04" w:rsidR="008518F5" w:rsidRDefault="008518F5" w:rsidP="00FF53D9"/>
    <w:p w14:paraId="0FCDBE5D" w14:textId="630CA045" w:rsidR="008518F5" w:rsidRDefault="008518F5" w:rsidP="00FF53D9"/>
    <w:p w14:paraId="766D5087" w14:textId="5AB74699" w:rsidR="008518F5" w:rsidRDefault="008518F5" w:rsidP="00FF53D9"/>
    <w:p w14:paraId="441C49A7" w14:textId="0C425EFE" w:rsidR="008518F5" w:rsidRDefault="008518F5" w:rsidP="00FF53D9"/>
    <w:p w14:paraId="6942E926" w14:textId="77777777" w:rsidR="008518F5" w:rsidRDefault="008518F5" w:rsidP="00FF53D9"/>
    <w:p w14:paraId="2592B285" w14:textId="4300488B" w:rsidR="00FD337F" w:rsidRDefault="00FD337F" w:rsidP="00FF53D9">
      <w:r>
        <w:t>Section 2:</w:t>
      </w:r>
    </w:p>
    <w:p w14:paraId="7CEBC5C6" w14:textId="46F73D75" w:rsidR="00FD337F" w:rsidRDefault="008518F5" w:rsidP="00FF53D9">
      <w:r>
        <w:rPr>
          <w:noProof/>
        </w:rPr>
        <w:drawing>
          <wp:inline distT="0" distB="0" distL="0" distR="0" wp14:anchorId="3DDFD71E" wp14:editId="6F0D1EAD">
            <wp:extent cx="3838669" cy="271495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1-03 at 10.34.18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93" cy="27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8580" w14:textId="28F4D5F6" w:rsidR="008518F5" w:rsidRDefault="00FF3884" w:rsidP="00FF53D9">
      <w:r>
        <w:rPr>
          <w:noProof/>
        </w:rPr>
        <w:drawing>
          <wp:inline distT="0" distB="0" distL="0" distR="0" wp14:anchorId="5107C2A1" wp14:editId="585DFE62">
            <wp:extent cx="5943600" cy="3260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1-03 at 10.36.5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0878" w14:textId="1CC76D4A" w:rsidR="00FF3884" w:rsidRDefault="00094FEE" w:rsidP="00FF53D9">
      <w:r>
        <w:rPr>
          <w:noProof/>
        </w:rPr>
        <w:drawing>
          <wp:inline distT="0" distB="0" distL="0" distR="0" wp14:anchorId="69434C6D" wp14:editId="581F1A3F">
            <wp:extent cx="2387600" cy="77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1-03 at 10.37.3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472" w14:textId="408BEA3D" w:rsidR="008F6D15" w:rsidRDefault="008F6D15" w:rsidP="00FF53D9"/>
    <w:p w14:paraId="52A60252" w14:textId="037EEC96" w:rsidR="00824A57" w:rsidRDefault="00824A57" w:rsidP="00FF53D9">
      <w:r>
        <w:lastRenderedPageBreak/>
        <w:t xml:space="preserve">Ok, so. I have made a fatal error. I forgot to click the little shark fin for the entire last part and therefore, my data was not being stored on </w:t>
      </w:r>
      <w:proofErr w:type="spellStart"/>
      <w:r>
        <w:t>WireShark</w:t>
      </w:r>
      <w:proofErr w:type="spellEnd"/>
      <w:r>
        <w:t xml:space="preserve">. I could go back and redo it but I feel </w:t>
      </w:r>
      <w:r w:rsidR="00E21450">
        <w:t>like I already know what I’d be looking for from the</w:t>
      </w:r>
      <w:r>
        <w:t xml:space="preserve"> last part… So, just imagine pictures of me viewing the cisco passwords and some “</w:t>
      </w:r>
      <w:proofErr w:type="spellStart"/>
      <w:r>
        <w:t>Oooo’s</w:t>
      </w:r>
      <w:proofErr w:type="spellEnd"/>
      <w:r>
        <w:t>” and “</w:t>
      </w:r>
      <w:proofErr w:type="spellStart"/>
      <w:r>
        <w:t>Ahhhhh’s</w:t>
      </w:r>
      <w:proofErr w:type="spellEnd"/>
      <w:r>
        <w:t xml:space="preserve">” when </w:t>
      </w:r>
      <w:r>
        <w:t>not being able to when it’s SSH</w:t>
      </w:r>
      <w:r>
        <w:t xml:space="preserve">, and reading my text file that says “I like big numbers and I cannot lie”. </w:t>
      </w:r>
    </w:p>
    <w:p w14:paraId="41D37713" w14:textId="5ED45DD8" w:rsidR="0041423C" w:rsidRDefault="00CC3ED8" w:rsidP="00FF53D9">
      <w:r>
        <w:t xml:space="preserve">I have now realized this will of course also screw up part 3 of </w:t>
      </w:r>
      <w:r w:rsidR="00E245CA">
        <w:t>S</w:t>
      </w:r>
      <w:r>
        <w:t xml:space="preserve">ection 2 since I won’t have the </w:t>
      </w:r>
      <w:proofErr w:type="spellStart"/>
      <w:r>
        <w:t>WireShark</w:t>
      </w:r>
      <w:proofErr w:type="spellEnd"/>
      <w:r>
        <w:t xml:space="preserve"> code to analyze using the RSA software. So, imagine me now having a screen shot showing the details of the text file.</w:t>
      </w:r>
    </w:p>
    <w:p w14:paraId="0B405E19" w14:textId="5E8A1106" w:rsidR="00CC3ED8" w:rsidRDefault="00CC3ED8" w:rsidP="00FF53D9"/>
    <w:p w14:paraId="71BC0093" w14:textId="40A6185B" w:rsidR="00CC3ED8" w:rsidRDefault="00CC3ED8" w:rsidP="00FF53D9">
      <w:r>
        <w:t>Section 3:</w:t>
      </w:r>
    </w:p>
    <w:p w14:paraId="3F01380C" w14:textId="64EE3754" w:rsidR="00CC3ED8" w:rsidRDefault="00CC3ED8" w:rsidP="00FF53D9">
      <w:r>
        <w:t xml:space="preserve">Part 1: </w:t>
      </w:r>
      <w:r w:rsidR="00CF421C">
        <w:t>The only IP addresses I saw were the ones involved in our lab. This includes: 172.30.0.20, 172.16.8.5, and 172.16.20.5. I did not notice anything out of the ordinary.</w:t>
      </w:r>
    </w:p>
    <w:p w14:paraId="21CD71BA" w14:textId="261F502D" w:rsidR="00CF421C" w:rsidRDefault="00CF421C" w:rsidP="00FF53D9">
      <w:r>
        <w:lastRenderedPageBreak/>
        <w:t xml:space="preserve">Part 2: </w:t>
      </w:r>
      <w:r w:rsidR="005673EF">
        <w:rPr>
          <w:noProof/>
        </w:rPr>
        <w:drawing>
          <wp:inline distT="0" distB="0" distL="0" distR="0" wp14:anchorId="07B7645A" wp14:editId="6EC8FC79">
            <wp:extent cx="5241956" cy="370185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1-03 at 11.20.4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90" cy="37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3EF">
        <w:rPr>
          <w:noProof/>
        </w:rPr>
        <w:drawing>
          <wp:inline distT="0" distB="0" distL="0" distR="0" wp14:anchorId="32BA61F9" wp14:editId="7AC0B35A">
            <wp:extent cx="5232903" cy="145805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11-03 at 11.24.28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97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3EF">
        <w:rPr>
          <w:noProof/>
        </w:rPr>
        <w:drawing>
          <wp:inline distT="0" distB="0" distL="0" distR="0" wp14:anchorId="0B9CC152" wp14:editId="647861DA">
            <wp:extent cx="5305331" cy="113588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11-03 at 11.24.5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43" cy="11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893E" w14:textId="794EE360" w:rsidR="005673EF" w:rsidRDefault="005673EF" w:rsidP="00FF53D9">
      <w:r>
        <w:t>Oh</w:t>
      </w:r>
      <w:r w:rsidR="00121A29">
        <w:t>,</w:t>
      </w:r>
      <w:r>
        <w:t xml:space="preserve"> look at that, it worked!</w:t>
      </w:r>
      <w:r w:rsidR="00121A29">
        <w:t xml:space="preserve"> After I used port 21 again. I was thinking that maybe the /24 was port but it was not.</w:t>
      </w:r>
    </w:p>
    <w:p w14:paraId="08302D00" w14:textId="77777777" w:rsidR="00422684" w:rsidRDefault="00422684" w:rsidP="00FF53D9"/>
    <w:p w14:paraId="4CF45BC7" w14:textId="5571C219" w:rsidR="00422684" w:rsidRDefault="009D1FE5" w:rsidP="00FF53D9">
      <w:r>
        <w:lastRenderedPageBreak/>
        <w:t>Part 3:</w:t>
      </w:r>
    </w:p>
    <w:p w14:paraId="6275CB64" w14:textId="3B3B0C67" w:rsidR="009D1FE5" w:rsidRDefault="009D1FE5" w:rsidP="00FF53D9">
      <w:r>
        <w:t xml:space="preserve"> </w:t>
      </w:r>
      <w:r w:rsidR="00422684">
        <w:rPr>
          <w:noProof/>
        </w:rPr>
        <w:drawing>
          <wp:inline distT="0" distB="0" distL="0" distR="0" wp14:anchorId="6E056F90" wp14:editId="55ACC9B9">
            <wp:extent cx="2946307" cy="257077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11-03 at 11.39.37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98" cy="25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961F" w14:textId="5E323000" w:rsidR="00422684" w:rsidRPr="00FF53D9" w:rsidRDefault="00865048" w:rsidP="00FF53D9">
      <w:r>
        <w:t xml:space="preserve">I believe the way you’d detect someone trying to access you through RSA is recognizing a large amount of Source IP Addresses, </w:t>
      </w:r>
      <w:r w:rsidR="0037067E">
        <w:t xml:space="preserve">which would be </w:t>
      </w:r>
      <w:bookmarkStart w:id="0" w:name="_GoBack"/>
      <w:bookmarkEnd w:id="0"/>
      <w:r>
        <w:t xml:space="preserve">someone sending us a lot of traffic from a single IP. We realize that a single IP is spamming us with requests and therefore may be attacking us trying to brute force our password. With way </w:t>
      </w:r>
      <w:proofErr w:type="spellStart"/>
      <w:r>
        <w:t>way</w:t>
      </w:r>
      <w:proofErr w:type="spellEnd"/>
      <w:r>
        <w:t xml:space="preserve"> more attempts, I think this would be much more obvious too when you see thousands of requests from a single IP. </w:t>
      </w:r>
      <w:r w:rsidR="00FA72AB">
        <w:t xml:space="preserve">We can then also click on those requests and further analyze this, looking at the requests they were making to confirm these </w:t>
      </w:r>
      <w:r w:rsidR="00BF2163">
        <w:t>suspicions</w:t>
      </w:r>
      <w:r w:rsidR="00FA72AB">
        <w:t xml:space="preserve">. </w:t>
      </w:r>
    </w:p>
    <w:sectPr w:rsidR="00422684" w:rsidRPr="00FF53D9"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73A4F" w14:textId="77777777" w:rsidR="008C3B04" w:rsidRDefault="008C3B04">
      <w:pPr>
        <w:spacing w:line="240" w:lineRule="auto"/>
      </w:pPr>
      <w:r>
        <w:separator/>
      </w:r>
    </w:p>
  </w:endnote>
  <w:endnote w:type="continuationSeparator" w:id="0">
    <w:p w14:paraId="2C930B90" w14:textId="77777777" w:rsidR="008C3B04" w:rsidRDefault="008C3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415F4" w14:textId="77777777" w:rsidR="008C3B04" w:rsidRDefault="008C3B04">
      <w:pPr>
        <w:spacing w:line="240" w:lineRule="auto"/>
      </w:pPr>
      <w:r>
        <w:separator/>
      </w:r>
    </w:p>
  </w:footnote>
  <w:footnote w:type="continuationSeparator" w:id="0">
    <w:p w14:paraId="02559FB1" w14:textId="77777777" w:rsidR="008C3B04" w:rsidRDefault="008C3B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1979F" w14:textId="77777777" w:rsidR="00080C97" w:rsidRDefault="008C3B04">
    <w:pPr>
      <w:pStyle w:val="Header"/>
    </w:pPr>
    <w:sdt>
      <w:sdtPr>
        <w:alias w:val="Last Name:"/>
        <w:tag w:val="Last Name:"/>
        <w:id w:val="1658178901"/>
        <w:placeholder>
          <w:docPart w:val="516AC84969D6064ABB0476D45561C3F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4</w:t>
    </w:r>
    <w:r w:rsidR="00EC2FE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59D457" w14:textId="77777777" w:rsidR="00080C97" w:rsidRDefault="008C3B04">
    <w:pPr>
      <w:pStyle w:val="Header"/>
    </w:pPr>
    <w:sdt>
      <w:sdtPr>
        <w:alias w:val="Last Name:"/>
        <w:tag w:val="Last Name:"/>
        <w:id w:val="-348181431"/>
        <w:placeholder>
          <w:docPart w:val="A1C029EDF3223E4AB366502026A0D2E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1</w:t>
    </w:r>
    <w:r w:rsidR="00EC2F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B1B5787"/>
    <w:multiLevelType w:val="multilevel"/>
    <w:tmpl w:val="4572ABF8"/>
    <w:numStyleLink w:val="MLAOutline"/>
  </w:abstractNum>
  <w:abstractNum w:abstractNumId="16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13"/>
  </w:num>
  <w:num w:numId="15">
    <w:abstractNumId w:val="10"/>
  </w:num>
  <w:num w:numId="16">
    <w:abstractNumId w:val="1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71"/>
    <w:rsid w:val="00080C97"/>
    <w:rsid w:val="00094FEE"/>
    <w:rsid w:val="000A1ECB"/>
    <w:rsid w:val="00121A29"/>
    <w:rsid w:val="00166515"/>
    <w:rsid w:val="002B1F90"/>
    <w:rsid w:val="002C0F87"/>
    <w:rsid w:val="002D12C9"/>
    <w:rsid w:val="0034643D"/>
    <w:rsid w:val="0037067E"/>
    <w:rsid w:val="003A660A"/>
    <w:rsid w:val="003E4AE9"/>
    <w:rsid w:val="003E748F"/>
    <w:rsid w:val="0041423C"/>
    <w:rsid w:val="00422684"/>
    <w:rsid w:val="004F4936"/>
    <w:rsid w:val="005673EF"/>
    <w:rsid w:val="00576DA9"/>
    <w:rsid w:val="006A64A8"/>
    <w:rsid w:val="007D4B2F"/>
    <w:rsid w:val="00824A57"/>
    <w:rsid w:val="008518F5"/>
    <w:rsid w:val="00865048"/>
    <w:rsid w:val="008C3B04"/>
    <w:rsid w:val="008F6D15"/>
    <w:rsid w:val="00965112"/>
    <w:rsid w:val="009D1FE5"/>
    <w:rsid w:val="00AB1E45"/>
    <w:rsid w:val="00B82F8F"/>
    <w:rsid w:val="00BD3A4E"/>
    <w:rsid w:val="00BF2163"/>
    <w:rsid w:val="00C26420"/>
    <w:rsid w:val="00CC3ED8"/>
    <w:rsid w:val="00CD3F71"/>
    <w:rsid w:val="00CF421C"/>
    <w:rsid w:val="00D93C34"/>
    <w:rsid w:val="00E21450"/>
    <w:rsid w:val="00E245CA"/>
    <w:rsid w:val="00EC2FE4"/>
    <w:rsid w:val="00FA72AB"/>
    <w:rsid w:val="00FD337F"/>
    <w:rsid w:val="00FF3884"/>
    <w:rsid w:val="00FF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AF6BC"/>
  <w15:chartTrackingRefBased/>
  <w15:docId w15:val="{09971198-94A8-5047-AB15-B782FADD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cksonwarren/Library/Containers/com.microsoft.Word/Data/Library/Application%20Support/Microsoft/Office/16.0/DTS/Search/%7bE014548A-A877-EE4B-90C5-574ACDE47551%7dtf039848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C029EDF3223E4AB366502026A0D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A1E51-9C79-0D40-9689-FF6318977587}"/>
      </w:docPartPr>
      <w:docPartBody>
        <w:p w:rsidR="002124D8" w:rsidRDefault="00174D0D">
          <w:pPr>
            <w:pStyle w:val="A1C029EDF3223E4AB366502026A0D2E7"/>
          </w:pPr>
          <w:r>
            <w:t>Table data</w:t>
          </w:r>
        </w:p>
      </w:docPartBody>
    </w:docPart>
    <w:docPart>
      <w:docPartPr>
        <w:name w:val="516AC84969D6064ABB0476D45561C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4F4DE-E9B7-964D-A510-3BE727B1AD17}"/>
      </w:docPartPr>
      <w:docPartBody>
        <w:p w:rsidR="002124D8" w:rsidRDefault="00174D0D">
          <w:pPr>
            <w:pStyle w:val="516AC84969D6064ABB0476D45561C3F0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0D"/>
    <w:rsid w:val="00174D0D"/>
    <w:rsid w:val="002124D8"/>
    <w:rsid w:val="002F5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C02CFD4BA3904C934B8FECE58254A8">
    <w:name w:val="75C02CFD4BA3904C934B8FECE58254A8"/>
  </w:style>
  <w:style w:type="paragraph" w:customStyle="1" w:styleId="F2F69DE2C37F6440AD40FCDDA19BF816">
    <w:name w:val="F2F69DE2C37F6440AD40FCDDA19BF816"/>
  </w:style>
  <w:style w:type="paragraph" w:customStyle="1" w:styleId="43D88DEF7F015841BD2DC7372A042E14">
    <w:name w:val="43D88DEF7F015841BD2DC7372A042E14"/>
  </w:style>
  <w:style w:type="paragraph" w:customStyle="1" w:styleId="BC53A8F3A9930E4CA1FE436FFDC17DD1">
    <w:name w:val="BC53A8F3A9930E4CA1FE436FFDC17DD1"/>
  </w:style>
  <w:style w:type="paragraph" w:customStyle="1" w:styleId="BB87C700AA32884B86ED762DDACE2744">
    <w:name w:val="BB87C700AA32884B86ED762DDACE2744"/>
  </w:style>
  <w:style w:type="paragraph" w:customStyle="1" w:styleId="EB494712F0E7954EB97C469F075C9BE4">
    <w:name w:val="EB494712F0E7954EB97C469F075C9BE4"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88628C76E0879A49AC3E98BFDD1E2472">
    <w:name w:val="88628C76E0879A49AC3E98BFDD1E2472"/>
  </w:style>
  <w:style w:type="paragraph" w:customStyle="1" w:styleId="D82C48215F7E04479F8F14A8C7EEB177">
    <w:name w:val="D82C48215F7E04479F8F14A8C7EEB177"/>
  </w:style>
  <w:style w:type="paragraph" w:customStyle="1" w:styleId="A50312CDD7C5404BAD7AABE3036DB230">
    <w:name w:val="A50312CDD7C5404BAD7AABE3036DB230"/>
  </w:style>
  <w:style w:type="paragraph" w:customStyle="1" w:styleId="1379D065E7177245A39E015A0E9476E0">
    <w:name w:val="1379D065E7177245A39E015A0E9476E0"/>
  </w:style>
  <w:style w:type="paragraph" w:customStyle="1" w:styleId="BA4A89AF19E8F54689ADBF7CC89B0CC8">
    <w:name w:val="BA4A89AF19E8F54689ADBF7CC89B0CC8"/>
  </w:style>
  <w:style w:type="paragraph" w:customStyle="1" w:styleId="0B962BACB783AF4281C0782303C57E94">
    <w:name w:val="0B962BACB783AF4281C0782303C57E94"/>
  </w:style>
  <w:style w:type="paragraph" w:customStyle="1" w:styleId="93DCB33920D5F24F8B93EBFEC330DA03">
    <w:name w:val="93DCB33920D5F24F8B93EBFEC330DA03"/>
  </w:style>
  <w:style w:type="paragraph" w:customStyle="1" w:styleId="892A12AC7890EF4F9FE65FEB3AA9D0FB">
    <w:name w:val="892A12AC7890EF4F9FE65FEB3AA9D0FB"/>
  </w:style>
  <w:style w:type="paragraph" w:customStyle="1" w:styleId="189BC7BB0480BE47986CEE4DA81B6C53">
    <w:name w:val="189BC7BB0480BE47986CEE4DA81B6C53"/>
  </w:style>
  <w:style w:type="paragraph" w:customStyle="1" w:styleId="A1C029EDF3223E4AB366502026A0D2E7">
    <w:name w:val="A1C029EDF3223E4AB366502026A0D2E7"/>
  </w:style>
  <w:style w:type="paragraph" w:customStyle="1" w:styleId="516AC84969D6064ABB0476D45561C3F0">
    <w:name w:val="516AC84969D6064ABB0476D45561C3F0"/>
  </w:style>
  <w:style w:type="paragraph" w:customStyle="1" w:styleId="94CD776DB84973409DF0F1E8F9EDD4E2">
    <w:name w:val="94CD776DB84973409DF0F1E8F9EDD4E2"/>
  </w:style>
  <w:style w:type="paragraph" w:customStyle="1" w:styleId="0BEDC0960BD3534BB8F02363D86530D1">
    <w:name w:val="0BEDC0960BD3534BB8F02363D86530D1"/>
  </w:style>
  <w:style w:type="paragraph" w:customStyle="1" w:styleId="3F88BF0037310D4F8BEACC34E8403581">
    <w:name w:val="3F88BF0037310D4F8BEACC34E8403581"/>
  </w:style>
  <w:style w:type="paragraph" w:customStyle="1" w:styleId="8C42A4DDD86D04468A356F9FB6090491">
    <w:name w:val="8C42A4DDD86D04468A356F9FB6090491"/>
  </w:style>
  <w:style w:type="paragraph" w:customStyle="1" w:styleId="7595D7D4F849CA428537A47F05E3CB9F">
    <w:name w:val="7595D7D4F849CA428537A47F05E3CB9F"/>
  </w:style>
  <w:style w:type="paragraph" w:customStyle="1" w:styleId="14861AEE1D32054AB87DEBFB2C2608A2">
    <w:name w:val="14861AEE1D32054AB87DEBFB2C2608A2"/>
  </w:style>
  <w:style w:type="paragraph" w:customStyle="1" w:styleId="7439B8F36C0DBB4C97B3877C19357A1B">
    <w:name w:val="7439B8F36C0DBB4C97B3877C19357A1B"/>
  </w:style>
  <w:style w:type="paragraph" w:customStyle="1" w:styleId="0FEEAD51BB3BEF4A90DF47C8AA797277">
    <w:name w:val="0FEEAD51BB3BEF4A90DF47C8AA797277"/>
  </w:style>
  <w:style w:type="paragraph" w:customStyle="1" w:styleId="26101CAAFA57A548B9F955CF6D7925C6">
    <w:name w:val="26101CAAFA57A548B9F955CF6D7925C6"/>
  </w:style>
  <w:style w:type="paragraph" w:customStyle="1" w:styleId="EF08B2A852AB6A47ADBA074933C7ADBC">
    <w:name w:val="EF08B2A852AB6A47ADBA074933C7ADBC"/>
  </w:style>
  <w:style w:type="paragraph" w:customStyle="1" w:styleId="2D6AA3F4FE48FF47A8FA3AA6815D314D">
    <w:name w:val="2D6AA3F4FE48FF47A8FA3AA6815D314D"/>
  </w:style>
  <w:style w:type="paragraph" w:customStyle="1" w:styleId="B6543339EE1BD748B50354CC1B4356ED">
    <w:name w:val="B6543339EE1BD748B50354CC1B4356ED"/>
  </w:style>
  <w:style w:type="paragraph" w:customStyle="1" w:styleId="4F41F4935BD88F4A9B268EF0EE04A57C">
    <w:name w:val="4F41F4935BD88F4A9B268EF0EE04A57C"/>
  </w:style>
  <w:style w:type="paragraph" w:customStyle="1" w:styleId="16C3E6B8CB2D2842B25D4C98171815E1">
    <w:name w:val="16C3E6B8CB2D2842B25D4C98171815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Warren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B2A16E-D97A-2F42-837E-D0D985953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{E014548A-A877-EE4B-90C5-574ACDE47551}tf03984841.dotx</Template>
  <TotalTime>29</TotalTime>
  <Pages>6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Warren</dc:creator>
  <cp:keywords/>
  <dc:description/>
  <cp:lastModifiedBy>Jackson Warren</cp:lastModifiedBy>
  <cp:revision>23</cp:revision>
  <dcterms:created xsi:type="dcterms:W3CDTF">2021-08-27T16:00:00Z</dcterms:created>
  <dcterms:modified xsi:type="dcterms:W3CDTF">2021-11-03T17:50:00Z</dcterms:modified>
</cp:coreProperties>
</file>