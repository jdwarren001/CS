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6C20C" w14:textId="77777777" w:rsidR="00080C97" w:rsidRDefault="00CD3F71">
      <w:pPr>
        <w:pStyle w:val="NoSpacing"/>
      </w:pPr>
      <w:r>
        <w:t>Jackson Warren</w:t>
      </w:r>
    </w:p>
    <w:p w14:paraId="45FF2A9D" w14:textId="77777777" w:rsidR="00080C97" w:rsidRDefault="00CD3F71">
      <w:pPr>
        <w:pStyle w:val="NoSpacing"/>
      </w:pPr>
      <w:r>
        <w:t>Jeremy Bergen</w:t>
      </w:r>
    </w:p>
    <w:p w14:paraId="6912A45F" w14:textId="77777777" w:rsidR="00080C97" w:rsidRDefault="00CD3F71">
      <w:pPr>
        <w:pStyle w:val="NoSpacing"/>
      </w:pPr>
      <w:r>
        <w:t>CSCI 370</w:t>
      </w:r>
    </w:p>
    <w:p w14:paraId="0B38BA77" w14:textId="0BA5F9A6" w:rsidR="007D4B2F" w:rsidRDefault="006F08F3">
      <w:pPr>
        <w:pStyle w:val="NoSpacing"/>
      </w:pPr>
      <w:r>
        <w:t>11/11/21</w:t>
      </w:r>
    </w:p>
    <w:p w14:paraId="1A561491" w14:textId="2B6B8913" w:rsidR="00080C97" w:rsidRDefault="006F08F3" w:rsidP="00CD3F71">
      <w:pPr>
        <w:pStyle w:val="Title"/>
      </w:pPr>
      <w:r>
        <w:t>Week 6 Lab</w:t>
      </w:r>
    </w:p>
    <w:p w14:paraId="57765CEA" w14:textId="562EBA2A" w:rsidR="00182BD4" w:rsidRDefault="00182BD4" w:rsidP="00182BD4">
      <w:r>
        <w:t>Section 1:</w:t>
      </w:r>
    </w:p>
    <w:p w14:paraId="59A8B4D9" w14:textId="4F98E911" w:rsidR="00182BD4" w:rsidRDefault="00EA5EBB" w:rsidP="00182BD4">
      <w:r>
        <w:rPr>
          <w:noProof/>
        </w:rPr>
        <w:drawing>
          <wp:inline distT="0" distB="0" distL="0" distR="0" wp14:anchorId="7744EC87" wp14:editId="68C4590B">
            <wp:extent cx="5943600" cy="4242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9-30 at 9.53.47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0FF6" w14:textId="25BB4023" w:rsidR="00EA5EBB" w:rsidRDefault="00EA5EBB" w:rsidP="00182BD4"/>
    <w:p w14:paraId="1B984F31" w14:textId="0E7DE028" w:rsidR="00EA5EBB" w:rsidRDefault="00344F96" w:rsidP="00182BD4">
      <w:r>
        <w:rPr>
          <w:noProof/>
        </w:rPr>
        <w:lastRenderedPageBreak/>
        <w:drawing>
          <wp:inline distT="0" distB="0" distL="0" distR="0" wp14:anchorId="5030C9CD" wp14:editId="3157C06D">
            <wp:extent cx="2387993" cy="32320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9-30 at 9.56.5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648" cy="32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07BF" w14:textId="24EEDA1E" w:rsidR="00344F96" w:rsidRDefault="00344F96" w:rsidP="00182BD4"/>
    <w:p w14:paraId="3FA839A4" w14:textId="79E33C06" w:rsidR="0040514A" w:rsidRDefault="00344F96" w:rsidP="00182BD4">
      <w:r>
        <w:rPr>
          <w:noProof/>
        </w:rPr>
        <w:lastRenderedPageBreak/>
        <w:drawing>
          <wp:inline distT="0" distB="0" distL="0" distR="0" wp14:anchorId="22C0755A" wp14:editId="409EDB9A">
            <wp:extent cx="5017958" cy="34584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9-30 at 10.00.16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284" cy="34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D8A7C0" wp14:editId="6F063C54">
            <wp:extent cx="5248735" cy="3748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9-30 at 10.02.11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567" cy="37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A10">
        <w:rPr>
          <w:noProof/>
        </w:rPr>
        <w:lastRenderedPageBreak/>
        <w:drawing>
          <wp:inline distT="0" distB="0" distL="0" distR="0" wp14:anchorId="3BF4200E" wp14:editId="47308410">
            <wp:extent cx="5437617" cy="38748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9-30 at 10.02.52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060" cy="38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B1C9" w14:textId="4952F3F5" w:rsidR="0040514A" w:rsidRDefault="0040514A" w:rsidP="00182BD4"/>
    <w:p w14:paraId="0E65D1DA" w14:textId="7330557C" w:rsidR="0040514A" w:rsidRDefault="0040514A" w:rsidP="00182BD4"/>
    <w:p w14:paraId="204C6637" w14:textId="2DFA22AD" w:rsidR="0040514A" w:rsidRDefault="0040514A" w:rsidP="00182BD4"/>
    <w:p w14:paraId="70110064" w14:textId="5748E959" w:rsidR="0040514A" w:rsidRDefault="0040514A" w:rsidP="00182BD4"/>
    <w:p w14:paraId="232CE043" w14:textId="0BA43785" w:rsidR="0040514A" w:rsidRDefault="0040514A" w:rsidP="00182BD4"/>
    <w:p w14:paraId="35F2A03D" w14:textId="37FA2378" w:rsidR="0040514A" w:rsidRDefault="0040514A" w:rsidP="00182BD4"/>
    <w:p w14:paraId="122F8E3C" w14:textId="45704CE4" w:rsidR="0040514A" w:rsidRDefault="0040514A" w:rsidP="00182BD4"/>
    <w:p w14:paraId="0042B068" w14:textId="197636A3" w:rsidR="0040514A" w:rsidRDefault="0040514A" w:rsidP="00182BD4"/>
    <w:p w14:paraId="671ACF2D" w14:textId="0A8ACFE4" w:rsidR="0040514A" w:rsidRDefault="0040514A" w:rsidP="00182BD4"/>
    <w:p w14:paraId="0A562204" w14:textId="2563B22C" w:rsidR="0040514A" w:rsidRDefault="0040514A" w:rsidP="00182BD4"/>
    <w:p w14:paraId="7CB6F6BB" w14:textId="12245F58" w:rsidR="0040514A" w:rsidRDefault="0040514A" w:rsidP="00182BD4"/>
    <w:p w14:paraId="186A6CBE" w14:textId="77777777" w:rsidR="0040514A" w:rsidRDefault="0040514A" w:rsidP="00182BD4"/>
    <w:p w14:paraId="74FB79EE" w14:textId="6729E532" w:rsidR="0040514A" w:rsidRDefault="0040514A" w:rsidP="0040514A">
      <w:r>
        <w:lastRenderedPageBreak/>
        <w:t>Section 2:</w:t>
      </w:r>
    </w:p>
    <w:p w14:paraId="7A327F6C" w14:textId="33B81814" w:rsidR="00344F96" w:rsidRDefault="00D827F0" w:rsidP="00182BD4">
      <w:r>
        <w:rPr>
          <w:noProof/>
        </w:rPr>
        <w:drawing>
          <wp:inline distT="0" distB="0" distL="0" distR="0" wp14:anchorId="4FED179D" wp14:editId="359FD044">
            <wp:extent cx="5943600" cy="196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9-30 at 10.13.47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1DDC" w14:textId="14EE4FD3" w:rsidR="00D827F0" w:rsidRDefault="00D827F0" w:rsidP="00182BD4"/>
    <w:p w14:paraId="15790F65" w14:textId="69CBC090" w:rsidR="00D827F0" w:rsidRDefault="00047ACC" w:rsidP="00182BD4">
      <w:r>
        <w:rPr>
          <w:noProof/>
        </w:rPr>
        <w:drawing>
          <wp:inline distT="0" distB="0" distL="0" distR="0" wp14:anchorId="6224C7B4" wp14:editId="440E16E6">
            <wp:extent cx="5943600" cy="3984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9-30 at 10.22.31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4A66" w14:textId="6978345B" w:rsidR="003750E3" w:rsidRDefault="003750E3" w:rsidP="00182BD4">
      <w:r>
        <w:rPr>
          <w:noProof/>
        </w:rPr>
        <w:lastRenderedPageBreak/>
        <w:drawing>
          <wp:inline distT="0" distB="0" distL="0" distR="0" wp14:anchorId="437D877C" wp14:editId="636B2884">
            <wp:extent cx="5943600" cy="1680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9-30 at 10.28.54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8546" w14:textId="37BEC9A1" w:rsidR="003750E3" w:rsidRDefault="00082555" w:rsidP="00182BD4">
      <w:r>
        <w:rPr>
          <w:noProof/>
        </w:rPr>
        <w:drawing>
          <wp:inline distT="0" distB="0" distL="0" distR="0" wp14:anchorId="6C3FEAE1" wp14:editId="15B76588">
            <wp:extent cx="5943600" cy="1648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9-30 at 10.32.00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FA4F" w14:textId="0A1473DB" w:rsidR="00082555" w:rsidRDefault="00082555" w:rsidP="00182BD4"/>
    <w:p w14:paraId="4DAD5327" w14:textId="5CB4FD26" w:rsidR="00082555" w:rsidRDefault="0040514A" w:rsidP="007717B3">
      <w:pPr>
        <w:ind w:firstLine="0"/>
      </w:pPr>
      <w:r>
        <w:t>Section 3:</w:t>
      </w:r>
    </w:p>
    <w:p w14:paraId="26608175" w14:textId="5F53397F" w:rsidR="007717B3" w:rsidRDefault="007717B3" w:rsidP="00182BD4"/>
    <w:p w14:paraId="16D1AEBB" w14:textId="0D83AF74" w:rsidR="007717B3" w:rsidRDefault="007717B3" w:rsidP="00182BD4">
      <w:r>
        <w:t xml:space="preserve">Part 1: </w:t>
      </w:r>
    </w:p>
    <w:p w14:paraId="0FEEBC53" w14:textId="513357B3" w:rsidR="007717B3" w:rsidRDefault="007717B3" w:rsidP="00182BD4">
      <w:r>
        <w:tab/>
      </w:r>
      <w:r w:rsidR="00875205">
        <w:t xml:space="preserve">Quite frankly, I would almost always use the GUI to do this. It was made for a reason and makes creating and editing accounts easier. Not to mention, knowing these commands by heart is a little bit much for just editing user permissions in my opinion. The interface makes things faster and easier. </w:t>
      </w:r>
    </w:p>
    <w:p w14:paraId="66F1D2E5" w14:textId="2E758A07" w:rsidR="00366516" w:rsidRDefault="00366516" w:rsidP="00EB6AFE">
      <w:r>
        <w:lastRenderedPageBreak/>
        <w:t xml:space="preserve">Part 2: </w:t>
      </w:r>
      <w:r w:rsidR="00EB6AFE">
        <w:rPr>
          <w:noProof/>
        </w:rPr>
        <w:drawing>
          <wp:inline distT="0" distB="0" distL="0" distR="0" wp14:anchorId="5276F3D3" wp14:editId="6956D0E0">
            <wp:extent cx="5943600" cy="2005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9-30 at 10.42.41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0109" w14:textId="5F5F8A11" w:rsidR="00EB6AFE" w:rsidRDefault="00EB6AFE" w:rsidP="00EB6AFE">
      <w:r>
        <w:t xml:space="preserve">I couldn’t figure out how to list the group the user was in, but </w:t>
      </w:r>
      <w:r w:rsidR="009D67CA">
        <w:t>obviously</w:t>
      </w:r>
      <w:r>
        <w:t xml:space="preserve"> by </w:t>
      </w:r>
      <w:r w:rsidR="009D67CA">
        <w:t xml:space="preserve">filtering based off group we can tell we are looking at the faculty members. </w:t>
      </w:r>
    </w:p>
    <w:p w14:paraId="6F409EB7" w14:textId="5F066F69" w:rsidR="002F0DBE" w:rsidRDefault="002F0DBE" w:rsidP="00EB6AFE">
      <w:r>
        <w:rPr>
          <w:noProof/>
        </w:rPr>
        <w:drawing>
          <wp:inline distT="0" distB="0" distL="0" distR="0" wp14:anchorId="6B0A518F" wp14:editId="3B0C397E">
            <wp:extent cx="5943600" cy="1558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9-30 at 10.46.59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0AC7" w14:textId="165BCF9E" w:rsidR="002F0DBE" w:rsidRDefault="002F0DBE" w:rsidP="00EB6AFE"/>
    <w:p w14:paraId="5B3892C0" w14:textId="2462ABFD" w:rsidR="00F2750A" w:rsidRDefault="00F2750A" w:rsidP="00EB6AFE"/>
    <w:p w14:paraId="786CD363" w14:textId="01F66BF0" w:rsidR="00F2750A" w:rsidRDefault="00F2750A" w:rsidP="00EB6AFE"/>
    <w:p w14:paraId="65978A1C" w14:textId="019A4FA9" w:rsidR="00F2750A" w:rsidRDefault="00F2750A" w:rsidP="00EB6AFE"/>
    <w:p w14:paraId="17EEB7B3" w14:textId="3C0A1570" w:rsidR="00F2750A" w:rsidRDefault="00F2750A" w:rsidP="00EB6AFE"/>
    <w:p w14:paraId="69E52CA2" w14:textId="17EE3B30" w:rsidR="00F2750A" w:rsidRDefault="00F2750A" w:rsidP="00EB6AFE"/>
    <w:p w14:paraId="29616F57" w14:textId="19F91A59" w:rsidR="00F2750A" w:rsidRDefault="00F2750A" w:rsidP="00EB6AFE"/>
    <w:p w14:paraId="04749596" w14:textId="079B5963" w:rsidR="00F2750A" w:rsidRDefault="00F2750A" w:rsidP="00EB6AFE"/>
    <w:p w14:paraId="6DC0DFC9" w14:textId="77777777" w:rsidR="00F2750A" w:rsidRDefault="00F2750A" w:rsidP="00EB6AFE"/>
    <w:p w14:paraId="1B389542" w14:textId="651C7AE1" w:rsidR="002F0DBE" w:rsidRDefault="002F0DBE" w:rsidP="00EB6AFE">
      <w:r>
        <w:lastRenderedPageBreak/>
        <w:t xml:space="preserve">Part 3: </w:t>
      </w:r>
    </w:p>
    <w:p w14:paraId="10A30034" w14:textId="1486A28A" w:rsidR="00F2750A" w:rsidRDefault="00F2750A" w:rsidP="00EB6AFE">
      <w:r>
        <w:rPr>
          <w:noProof/>
        </w:rPr>
        <w:drawing>
          <wp:inline distT="0" distB="0" distL="0" distR="0" wp14:anchorId="2E792B48" wp14:editId="7124315D">
            <wp:extent cx="5943600" cy="1901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09-30 at 10.53.22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5563" w14:textId="3A1823FE" w:rsidR="00F2750A" w:rsidRDefault="00F2750A" w:rsidP="00EB6AFE"/>
    <w:p w14:paraId="4B299C3E" w14:textId="7D0BCD05" w:rsidR="00F2750A" w:rsidRPr="00182BD4" w:rsidRDefault="00F2750A" w:rsidP="00EB6AFE">
      <w:r>
        <w:t xml:space="preserve">Here, I moved Richard Abraham into group “Disabled”. I deleted myself during the last step, so I could not move myself into the group since I was the other disabled one. </w:t>
      </w:r>
      <w:bookmarkStart w:id="0" w:name="_GoBack"/>
      <w:bookmarkEnd w:id="0"/>
    </w:p>
    <w:sectPr w:rsidR="00F2750A" w:rsidRPr="00182BD4">
      <w:headerReference w:type="default" r:id="rId21"/>
      <w:headerReference w:type="firs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7BFC4A" w14:textId="77777777" w:rsidR="00513E10" w:rsidRDefault="00513E10">
      <w:pPr>
        <w:spacing w:line="240" w:lineRule="auto"/>
      </w:pPr>
      <w:r>
        <w:separator/>
      </w:r>
    </w:p>
  </w:endnote>
  <w:endnote w:type="continuationSeparator" w:id="0">
    <w:p w14:paraId="78533FBE" w14:textId="77777777" w:rsidR="00513E10" w:rsidRDefault="00513E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0725F8" w14:textId="77777777" w:rsidR="00513E10" w:rsidRDefault="00513E10">
      <w:pPr>
        <w:spacing w:line="240" w:lineRule="auto"/>
      </w:pPr>
      <w:r>
        <w:separator/>
      </w:r>
    </w:p>
  </w:footnote>
  <w:footnote w:type="continuationSeparator" w:id="0">
    <w:p w14:paraId="489DDC47" w14:textId="77777777" w:rsidR="00513E10" w:rsidRDefault="00513E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3387E" w14:textId="77777777" w:rsidR="00080C97" w:rsidRDefault="00513E10">
    <w:pPr>
      <w:pStyle w:val="Header"/>
    </w:pPr>
    <w:sdt>
      <w:sdtPr>
        <w:alias w:val="Last Name:"/>
        <w:tag w:val="Last Name:"/>
        <w:id w:val="1658178901"/>
        <w:placeholder>
          <w:docPart w:val="516AC84969D6064ABB0476D45561C3F0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D3F71">
          <w:t>Warren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AB1E45">
      <w:rPr>
        <w:noProof/>
      </w:rPr>
      <w:t>4</w:t>
    </w:r>
    <w:r w:rsidR="00EC2FE4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C59C03" w14:textId="77777777" w:rsidR="00080C97" w:rsidRDefault="00513E10">
    <w:pPr>
      <w:pStyle w:val="Header"/>
    </w:pPr>
    <w:sdt>
      <w:sdtPr>
        <w:alias w:val="Last Name:"/>
        <w:tag w:val="Last Name:"/>
        <w:id w:val="-348181431"/>
        <w:placeholder>
          <w:docPart w:val="A1C029EDF3223E4AB366502026A0D2E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D3F71">
          <w:t>Warren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AB1E45">
      <w:rPr>
        <w:noProof/>
      </w:rPr>
      <w:t>1</w:t>
    </w:r>
    <w:r w:rsidR="00EC2FE4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D500B64"/>
    <w:multiLevelType w:val="multilevel"/>
    <w:tmpl w:val="EA0C65F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B1B5787"/>
    <w:multiLevelType w:val="multilevel"/>
    <w:tmpl w:val="4572ABF8"/>
    <w:numStyleLink w:val="MLAOutline"/>
  </w:abstractNum>
  <w:abstractNum w:abstractNumId="16" w15:restartNumberingAfterBreak="0">
    <w:nsid w:val="5CE34C0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4"/>
  </w:num>
  <w:num w:numId="13">
    <w:abstractNumId w:val="15"/>
  </w:num>
  <w:num w:numId="14">
    <w:abstractNumId w:val="13"/>
  </w:num>
  <w:num w:numId="15">
    <w:abstractNumId w:val="10"/>
  </w:num>
  <w:num w:numId="16">
    <w:abstractNumId w:val="12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F71"/>
    <w:rsid w:val="00047ACC"/>
    <w:rsid w:val="00080C97"/>
    <w:rsid w:val="00082555"/>
    <w:rsid w:val="00182BD4"/>
    <w:rsid w:val="002F0DBE"/>
    <w:rsid w:val="00344F96"/>
    <w:rsid w:val="0034643D"/>
    <w:rsid w:val="00366516"/>
    <w:rsid w:val="003750E3"/>
    <w:rsid w:val="003E748F"/>
    <w:rsid w:val="0040514A"/>
    <w:rsid w:val="004F4936"/>
    <w:rsid w:val="00513E10"/>
    <w:rsid w:val="00553215"/>
    <w:rsid w:val="006A64A8"/>
    <w:rsid w:val="006F08F3"/>
    <w:rsid w:val="007717B3"/>
    <w:rsid w:val="007D4B2F"/>
    <w:rsid w:val="00875205"/>
    <w:rsid w:val="00965112"/>
    <w:rsid w:val="009D67CA"/>
    <w:rsid w:val="00AB1E45"/>
    <w:rsid w:val="00B82F8F"/>
    <w:rsid w:val="00BD3A4E"/>
    <w:rsid w:val="00C26420"/>
    <w:rsid w:val="00CD3F71"/>
    <w:rsid w:val="00D827F0"/>
    <w:rsid w:val="00E17A10"/>
    <w:rsid w:val="00EA5EBB"/>
    <w:rsid w:val="00EB6AFE"/>
    <w:rsid w:val="00EC2FE4"/>
    <w:rsid w:val="00F27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AA8B87"/>
  <w15:chartTrackingRefBased/>
  <w15:docId w15:val="{09971198-94A8-5047-AB15-B782FADD9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5112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EC2FE4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FE4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FE4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FE4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E4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E4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E4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E4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E4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 w:firstLine="0"/>
    </w:pPr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EC2FE4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2FE4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2FE4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2FE4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2FE4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EC2FE4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FE4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C2FE4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5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4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4"/>
    <w:rsid w:val="007D4B2F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FE4"/>
    <w:rPr>
      <w:color w:val="404040" w:themeColor="text1" w:themeTint="BF"/>
    </w:rPr>
  </w:style>
  <w:style w:type="character" w:styleId="Emphasis">
    <w:name w:val="Emphasis"/>
    <w:basedOn w:val="DefaultParagraphFont"/>
    <w:uiPriority w:val="3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6"/>
    <w:qFormat/>
    <w:pPr>
      <w:spacing w:before="240"/>
    </w:pPr>
  </w:style>
  <w:style w:type="paragraph" w:customStyle="1" w:styleId="TableNote">
    <w:name w:val="Table Note"/>
    <w:basedOn w:val="Normal"/>
    <w:uiPriority w:val="7"/>
    <w:qFormat/>
    <w:pPr>
      <w:numPr>
        <w:numId w:val="11"/>
      </w:numPr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B2F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FE4"/>
    <w:rPr>
      <w:sz w:val="22"/>
      <w:szCs w:val="16"/>
    </w:rPr>
  </w:style>
  <w:style w:type="character" w:styleId="HTMLKeyboard">
    <w:name w:val="HTML Keyboard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cksonwarren/Library/Containers/com.microsoft.Word/Data/Library/Application%20Support/Microsoft/Office/16.0/DTS/Search/%7bE014548A-A877-EE4B-90C5-574ACDE47551%7dtf0398484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1C029EDF3223E4AB366502026A0D2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7A1E51-9C79-0D40-9689-FF6318977587}"/>
      </w:docPartPr>
      <w:docPartBody>
        <w:p w:rsidR="00896932" w:rsidRDefault="00174D0D">
          <w:pPr>
            <w:pStyle w:val="A1C029EDF3223E4AB366502026A0D2E7"/>
          </w:pPr>
          <w:r>
            <w:t>Table data</w:t>
          </w:r>
        </w:p>
      </w:docPartBody>
    </w:docPart>
    <w:docPart>
      <w:docPartPr>
        <w:name w:val="516AC84969D6064ABB0476D45561C3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34F4DE-E9B7-964D-A510-3BE727B1AD17}"/>
      </w:docPartPr>
      <w:docPartBody>
        <w:p w:rsidR="00896932" w:rsidRDefault="00174D0D">
          <w:pPr>
            <w:pStyle w:val="516AC84969D6064ABB0476D45561C3F0"/>
          </w:pPr>
          <w:r>
            <w:t>Table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0D"/>
    <w:rsid w:val="00174D0D"/>
    <w:rsid w:val="00896932"/>
    <w:rsid w:val="00C11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C02CFD4BA3904C934B8FECE58254A8">
    <w:name w:val="75C02CFD4BA3904C934B8FECE58254A8"/>
  </w:style>
  <w:style w:type="paragraph" w:customStyle="1" w:styleId="F2F69DE2C37F6440AD40FCDDA19BF816">
    <w:name w:val="F2F69DE2C37F6440AD40FCDDA19BF816"/>
  </w:style>
  <w:style w:type="paragraph" w:customStyle="1" w:styleId="43D88DEF7F015841BD2DC7372A042E14">
    <w:name w:val="43D88DEF7F015841BD2DC7372A042E14"/>
  </w:style>
  <w:style w:type="paragraph" w:customStyle="1" w:styleId="BC53A8F3A9930E4CA1FE436FFDC17DD1">
    <w:name w:val="BC53A8F3A9930E4CA1FE436FFDC17DD1"/>
  </w:style>
  <w:style w:type="paragraph" w:customStyle="1" w:styleId="BB87C700AA32884B86ED762DDACE2744">
    <w:name w:val="BB87C700AA32884B86ED762DDACE2744"/>
  </w:style>
  <w:style w:type="paragraph" w:customStyle="1" w:styleId="EB494712F0E7954EB97C469F075C9BE4">
    <w:name w:val="EB494712F0E7954EB97C469F075C9BE4"/>
  </w:style>
  <w:style w:type="character" w:styleId="Emphasis">
    <w:name w:val="Emphasis"/>
    <w:basedOn w:val="DefaultParagraphFont"/>
    <w:uiPriority w:val="3"/>
    <w:qFormat/>
    <w:rPr>
      <w:i/>
      <w:iCs/>
    </w:rPr>
  </w:style>
  <w:style w:type="paragraph" w:customStyle="1" w:styleId="88628C76E0879A49AC3E98BFDD1E2472">
    <w:name w:val="88628C76E0879A49AC3E98BFDD1E2472"/>
  </w:style>
  <w:style w:type="paragraph" w:customStyle="1" w:styleId="D82C48215F7E04479F8F14A8C7EEB177">
    <w:name w:val="D82C48215F7E04479F8F14A8C7EEB177"/>
  </w:style>
  <w:style w:type="paragraph" w:customStyle="1" w:styleId="A50312CDD7C5404BAD7AABE3036DB230">
    <w:name w:val="A50312CDD7C5404BAD7AABE3036DB230"/>
  </w:style>
  <w:style w:type="paragraph" w:customStyle="1" w:styleId="1379D065E7177245A39E015A0E9476E0">
    <w:name w:val="1379D065E7177245A39E015A0E9476E0"/>
  </w:style>
  <w:style w:type="paragraph" w:customStyle="1" w:styleId="BA4A89AF19E8F54689ADBF7CC89B0CC8">
    <w:name w:val="BA4A89AF19E8F54689ADBF7CC89B0CC8"/>
  </w:style>
  <w:style w:type="paragraph" w:customStyle="1" w:styleId="0B962BACB783AF4281C0782303C57E94">
    <w:name w:val="0B962BACB783AF4281C0782303C57E94"/>
  </w:style>
  <w:style w:type="paragraph" w:customStyle="1" w:styleId="93DCB33920D5F24F8B93EBFEC330DA03">
    <w:name w:val="93DCB33920D5F24F8B93EBFEC330DA03"/>
  </w:style>
  <w:style w:type="paragraph" w:customStyle="1" w:styleId="892A12AC7890EF4F9FE65FEB3AA9D0FB">
    <w:name w:val="892A12AC7890EF4F9FE65FEB3AA9D0FB"/>
  </w:style>
  <w:style w:type="paragraph" w:customStyle="1" w:styleId="189BC7BB0480BE47986CEE4DA81B6C53">
    <w:name w:val="189BC7BB0480BE47986CEE4DA81B6C53"/>
  </w:style>
  <w:style w:type="paragraph" w:customStyle="1" w:styleId="A1C029EDF3223E4AB366502026A0D2E7">
    <w:name w:val="A1C029EDF3223E4AB366502026A0D2E7"/>
  </w:style>
  <w:style w:type="paragraph" w:customStyle="1" w:styleId="516AC84969D6064ABB0476D45561C3F0">
    <w:name w:val="516AC84969D6064ABB0476D45561C3F0"/>
  </w:style>
  <w:style w:type="paragraph" w:customStyle="1" w:styleId="94CD776DB84973409DF0F1E8F9EDD4E2">
    <w:name w:val="94CD776DB84973409DF0F1E8F9EDD4E2"/>
  </w:style>
  <w:style w:type="paragraph" w:customStyle="1" w:styleId="0BEDC0960BD3534BB8F02363D86530D1">
    <w:name w:val="0BEDC0960BD3534BB8F02363D86530D1"/>
  </w:style>
  <w:style w:type="paragraph" w:customStyle="1" w:styleId="3F88BF0037310D4F8BEACC34E8403581">
    <w:name w:val="3F88BF0037310D4F8BEACC34E8403581"/>
  </w:style>
  <w:style w:type="paragraph" w:customStyle="1" w:styleId="8C42A4DDD86D04468A356F9FB6090491">
    <w:name w:val="8C42A4DDD86D04468A356F9FB6090491"/>
  </w:style>
  <w:style w:type="paragraph" w:customStyle="1" w:styleId="7595D7D4F849CA428537A47F05E3CB9F">
    <w:name w:val="7595D7D4F849CA428537A47F05E3CB9F"/>
  </w:style>
  <w:style w:type="paragraph" w:customStyle="1" w:styleId="14861AEE1D32054AB87DEBFB2C2608A2">
    <w:name w:val="14861AEE1D32054AB87DEBFB2C2608A2"/>
  </w:style>
  <w:style w:type="paragraph" w:customStyle="1" w:styleId="7439B8F36C0DBB4C97B3877C19357A1B">
    <w:name w:val="7439B8F36C0DBB4C97B3877C19357A1B"/>
  </w:style>
  <w:style w:type="paragraph" w:customStyle="1" w:styleId="0FEEAD51BB3BEF4A90DF47C8AA797277">
    <w:name w:val="0FEEAD51BB3BEF4A90DF47C8AA797277"/>
  </w:style>
  <w:style w:type="paragraph" w:customStyle="1" w:styleId="26101CAAFA57A548B9F955CF6D7925C6">
    <w:name w:val="26101CAAFA57A548B9F955CF6D7925C6"/>
  </w:style>
  <w:style w:type="paragraph" w:customStyle="1" w:styleId="EF08B2A852AB6A47ADBA074933C7ADBC">
    <w:name w:val="EF08B2A852AB6A47ADBA074933C7ADBC"/>
  </w:style>
  <w:style w:type="paragraph" w:customStyle="1" w:styleId="2D6AA3F4FE48FF47A8FA3AA6815D314D">
    <w:name w:val="2D6AA3F4FE48FF47A8FA3AA6815D314D"/>
  </w:style>
  <w:style w:type="paragraph" w:customStyle="1" w:styleId="B6543339EE1BD748B50354CC1B4356ED">
    <w:name w:val="B6543339EE1BD748B50354CC1B4356ED"/>
  </w:style>
  <w:style w:type="paragraph" w:customStyle="1" w:styleId="4F41F4935BD88F4A9B268EF0EE04A57C">
    <w:name w:val="4F41F4935BD88F4A9B268EF0EE04A57C"/>
  </w:style>
  <w:style w:type="paragraph" w:customStyle="1" w:styleId="16C3E6B8CB2D2842B25D4C98171815E1">
    <w:name w:val="16C3E6B8CB2D2842B25D4C98171815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Warren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1FB27D-E97F-344F-B8AF-C05FC28BA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{E014548A-A877-EE4B-90C5-574ACDE47551}tf03984841.dotx</Template>
  <TotalTime>14</TotalTime>
  <Pages>8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Warren</dc:creator>
  <cp:keywords/>
  <dc:description/>
  <cp:lastModifiedBy>Jackson Warren</cp:lastModifiedBy>
  <cp:revision>15</cp:revision>
  <dcterms:created xsi:type="dcterms:W3CDTF">2021-08-27T16:00:00Z</dcterms:created>
  <dcterms:modified xsi:type="dcterms:W3CDTF">2021-09-30T16:54:00Z</dcterms:modified>
</cp:coreProperties>
</file>